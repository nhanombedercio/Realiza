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B2505" w14:textId="77777777" w:rsidR="0089007E" w:rsidRPr="001D29CC" w:rsidRDefault="0089007E" w:rsidP="001D29CC">
      <w:pPr>
        <w:autoSpaceDE w:val="0"/>
        <w:autoSpaceDN w:val="0"/>
        <w:adjustRightInd w:val="0"/>
        <w:spacing w:line="276" w:lineRule="auto"/>
        <w:rPr>
          <w:rFonts w:ascii="Gill Sans MT" w:hAnsi="Gill Sans MT" w:cs="AppleSystemUIFontItalic"/>
          <w:b/>
          <w:bCs/>
          <w:i/>
          <w:iCs/>
          <w:color w:val="8A4BCD"/>
          <w:sz w:val="20"/>
          <w:szCs w:val="20"/>
          <w:lang w:val="en-US" w:eastAsia="en-GB"/>
        </w:rPr>
      </w:pPr>
    </w:p>
    <w:p w14:paraId="4ED7FA05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E9F7D6A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579B1F0D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50323DD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483D5F1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20B32D62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4E0D03C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FA15A27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3C0C412A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3D2CCE89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AFC3548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3895115B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9C78FD3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7E55B3C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4E9CE83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8A43688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6ECCC90F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14A337E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56A64A1B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475C5C6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5312035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8AD84F1" w14:textId="77777777" w:rsidR="006C125E" w:rsidRDefault="00334B41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B610F3" wp14:editId="2EB43C47">
                <wp:simplePos x="0" y="0"/>
                <wp:positionH relativeFrom="margin">
                  <wp:posOffset>-38100</wp:posOffset>
                </wp:positionH>
                <wp:positionV relativeFrom="paragraph">
                  <wp:posOffset>255270</wp:posOffset>
                </wp:positionV>
                <wp:extent cx="5781040" cy="4686300"/>
                <wp:effectExtent l="0" t="0" r="0" b="0"/>
                <wp:wrapTopAndBottom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1040" cy="468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3B2EBA" w14:textId="625489EF" w:rsidR="00334B41" w:rsidRPr="00EF7527" w:rsidRDefault="00077F33" w:rsidP="00555363">
                            <w:pPr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  <w:t>Business Profile</w:t>
                            </w:r>
                            <w:r w:rsidR="00555363" w:rsidRPr="00EF7527"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  <w:t xml:space="preserve"> Description of </w:t>
                            </w:r>
                            <w:proofErr w:type="spellStart"/>
                            <w:r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  <w:t>Realiza</w:t>
                            </w:r>
                            <w:proofErr w:type="spellEnd"/>
                            <w:r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  <w:t xml:space="preserve"> </w:t>
                            </w:r>
                            <w:r w:rsidR="00555363" w:rsidRPr="00EF7527"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  <w:t>Entrepreneurs</w:t>
                            </w:r>
                            <w:r w:rsidR="00334B41" w:rsidRPr="00EF7527"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60"/>
                                <w:szCs w:val="60"/>
                                <w:lang w:val="en-US"/>
                              </w:rPr>
                              <w:t xml:space="preserve"> </w:t>
                            </w:r>
                          </w:p>
                          <w:p w14:paraId="697C5508" w14:textId="77777777" w:rsidR="00F345CE" w:rsidRPr="00EF7527" w:rsidRDefault="00F345CE" w:rsidP="00F345CE">
                            <w:pPr>
                              <w:jc w:val="both"/>
                              <w:rPr>
                                <w:rFonts w:ascii="Gill Sans MT" w:hAnsi="Gill Sans MT"/>
                                <w:color w:val="202235"/>
                                <w:lang w:val="en-US"/>
                              </w:rPr>
                            </w:pPr>
                          </w:p>
                          <w:p w14:paraId="61D70E56" w14:textId="5E54A8FD" w:rsidR="00334B41" w:rsidRPr="00EF7527" w:rsidRDefault="004F293C" w:rsidP="00334B41">
                            <w:pPr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F7527"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 w:rsidR="00555363" w:rsidRPr="00EF7527">
                              <w:rPr>
                                <w:rFonts w:ascii="Gill Sans MT" w:eastAsia="Calibri" w:hAnsi="Gill Sans MT"/>
                                <w:b/>
                                <w:bCs/>
                                <w:color w:val="202235"/>
                                <w:sz w:val="28"/>
                                <w:szCs w:val="28"/>
                                <w:lang w:val="en-US"/>
                              </w:rPr>
                              <w:t xml:space="preserve">EALIZA Program </w:t>
                            </w:r>
                          </w:p>
                          <w:p w14:paraId="124DF1CE" w14:textId="24C3FECB" w:rsidR="00F345CE" w:rsidRPr="00EF7527" w:rsidRDefault="00F345CE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0E12684C" w14:textId="7337E813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42CF1125" w14:textId="1CD1962E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2F7B1F1B" w14:textId="4E503837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76897D14" w14:textId="53793BB2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CF3F593" w14:textId="66210767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1C25F621" w14:textId="77777777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25A8997B" w14:textId="77777777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3D65A18D" w14:textId="7EF372AA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5C82D8CB" w14:textId="22C3D976" w:rsidR="004F293C" w:rsidRPr="00EF7527" w:rsidRDefault="004F293C" w:rsidP="00F345CE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4E7A450E" w14:textId="0E425253" w:rsidR="004F293C" w:rsidRPr="004F293C" w:rsidRDefault="004F293C" w:rsidP="004F293C">
                            <w:pPr>
                              <w:jc w:val="center"/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lang w:val="pt-PT"/>
                              </w:rPr>
                            </w:pPr>
                            <w:r w:rsidRPr="004F293C">
                              <w:rPr>
                                <w:rFonts w:ascii="Gill Sans MT" w:hAnsi="Gill Sans MT"/>
                                <w:b/>
                                <w:bCs/>
                                <w:i/>
                                <w:iCs/>
                                <w:color w:val="202235"/>
                                <w:lang w:val="pt-PT"/>
                              </w:rPr>
                              <w:t>Maio de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0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610F3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3pt;margin-top:20.1pt;width:455.2pt;height:36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" filled="f" stroked="f">
                <v:textbox inset="0,0,2.5mm,0">
                  <w:txbxContent>
                    <w:p w14:paraId="303B2EBA" w14:textId="625489EF" w:rsidR="00334B41" w:rsidRPr="00EF7527" w:rsidRDefault="00077F33" w:rsidP="00555363">
                      <w:pPr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  <w:t>Business Profile</w:t>
                      </w:r>
                      <w:r w:rsidR="00555363" w:rsidRPr="00EF7527"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  <w:t xml:space="preserve"> Description of </w:t>
                      </w:r>
                      <w:proofErr w:type="spellStart"/>
                      <w:r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  <w:t>Realiza</w:t>
                      </w:r>
                      <w:proofErr w:type="spellEnd"/>
                      <w:r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  <w:t xml:space="preserve"> </w:t>
                      </w:r>
                      <w:r w:rsidR="00555363" w:rsidRPr="00EF7527"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  <w:t>Entrepreneurs</w:t>
                      </w:r>
                      <w:r w:rsidR="00334B41" w:rsidRPr="00EF7527"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60"/>
                          <w:szCs w:val="60"/>
                          <w:lang w:val="en-US"/>
                        </w:rPr>
                        <w:t xml:space="preserve"> </w:t>
                      </w:r>
                    </w:p>
                    <w:p w14:paraId="697C5508" w14:textId="77777777" w:rsidR="00F345CE" w:rsidRPr="00EF7527" w:rsidRDefault="00F345CE" w:rsidP="00F345CE">
                      <w:pPr>
                        <w:jc w:val="both"/>
                        <w:rPr>
                          <w:rFonts w:ascii="Gill Sans MT" w:hAnsi="Gill Sans MT"/>
                          <w:color w:val="202235"/>
                          <w:lang w:val="en-US"/>
                        </w:rPr>
                      </w:pPr>
                    </w:p>
                    <w:p w14:paraId="61D70E56" w14:textId="5E54A8FD" w:rsidR="00334B41" w:rsidRPr="00EF7527" w:rsidRDefault="004F293C" w:rsidP="00334B41">
                      <w:pPr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28"/>
                          <w:szCs w:val="28"/>
                          <w:lang w:val="en-US"/>
                        </w:rPr>
                      </w:pPr>
                      <w:r w:rsidRPr="00EF7527"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28"/>
                          <w:szCs w:val="28"/>
                          <w:lang w:val="en-US"/>
                        </w:rPr>
                        <w:t>R</w:t>
                      </w:r>
                      <w:r w:rsidR="00555363" w:rsidRPr="00EF7527">
                        <w:rPr>
                          <w:rFonts w:ascii="Gill Sans MT" w:eastAsia="Calibri" w:hAnsi="Gill Sans MT"/>
                          <w:b/>
                          <w:bCs/>
                          <w:color w:val="202235"/>
                          <w:sz w:val="28"/>
                          <w:szCs w:val="28"/>
                          <w:lang w:val="en-US"/>
                        </w:rPr>
                        <w:t xml:space="preserve">EALIZA Program </w:t>
                      </w:r>
                    </w:p>
                    <w:p w14:paraId="124DF1CE" w14:textId="24C3FECB" w:rsidR="00F345CE" w:rsidRPr="00EF7527" w:rsidRDefault="00F345CE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0E12684C" w14:textId="7337E813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42CF1125" w14:textId="1CD1962E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2F7B1F1B" w14:textId="4E503837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76897D14" w14:textId="53793BB2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6CF3F593" w14:textId="66210767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1C25F621" w14:textId="77777777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25A8997B" w14:textId="77777777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3D65A18D" w14:textId="7EF372AA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5C82D8CB" w14:textId="22C3D976" w:rsidR="004F293C" w:rsidRPr="00EF7527" w:rsidRDefault="004F293C" w:rsidP="00F345CE">
                      <w:pPr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sz w:val="40"/>
                          <w:szCs w:val="40"/>
                          <w:lang w:val="en-US"/>
                        </w:rPr>
                      </w:pPr>
                    </w:p>
                    <w:p w14:paraId="4E7A450E" w14:textId="0E425253" w:rsidR="004F293C" w:rsidRPr="004F293C" w:rsidRDefault="004F293C" w:rsidP="004F293C">
                      <w:pPr>
                        <w:jc w:val="center"/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lang w:val="pt-PT"/>
                        </w:rPr>
                      </w:pPr>
                      <w:r w:rsidRPr="004F293C">
                        <w:rPr>
                          <w:rFonts w:ascii="Gill Sans MT" w:hAnsi="Gill Sans MT"/>
                          <w:b/>
                          <w:bCs/>
                          <w:i/>
                          <w:iCs/>
                          <w:color w:val="202235"/>
                          <w:lang w:val="pt-PT"/>
                        </w:rPr>
                        <w:t>Maio de 2022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D1FCC6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9DB0F13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3DE08E6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8080D7C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67FA3525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4D5CA40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8BCABC1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915CEED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4B01C55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233BD899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9F138D4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61DEF49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571AE4C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753846DD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B038167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2087FC4D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BE6CC13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02FADED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0301957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1048F9F3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5AA98AE2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3541F55E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3E6ED4E4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5B439D90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4C0074E7" w14:textId="77777777" w:rsidR="006C125E" w:rsidRDefault="006C125E" w:rsidP="0089007E">
      <w:pPr>
        <w:spacing w:line="276" w:lineRule="auto"/>
        <w:rPr>
          <w:rFonts w:ascii="Gill Sans MT" w:hAnsi="Gill Sans MT"/>
          <w:color w:val="202235"/>
          <w:sz w:val="20"/>
          <w:szCs w:val="20"/>
        </w:rPr>
      </w:pPr>
    </w:p>
    <w:p w14:paraId="055E10DB" w14:textId="77777777" w:rsidR="007554FA" w:rsidRDefault="007554FA" w:rsidP="007554FA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</w:rPr>
        <w:sectPr w:rsidR="007554FA" w:rsidSect="000737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40" w:right="1440" w:bottom="1440" w:left="1440" w:header="0" w:footer="0" w:gutter="0"/>
          <w:cols w:num="2" w:space="680"/>
          <w:titlePg/>
          <w:docGrid w:linePitch="360"/>
        </w:sectPr>
      </w:pPr>
    </w:p>
    <w:p w14:paraId="04B950D8" w14:textId="77777777" w:rsidR="00073763" w:rsidRPr="0047030A" w:rsidRDefault="00073763" w:rsidP="00040EB8">
      <w:pPr>
        <w:spacing w:line="276" w:lineRule="auto"/>
        <w:rPr>
          <w:rFonts w:ascii="Gill Sans MT" w:hAnsi="Gill Sans MT"/>
          <w:b/>
          <w:bCs/>
          <w:color w:val="202235"/>
          <w:sz w:val="28"/>
          <w:szCs w:val="28"/>
          <w:lang w:val="pt-PT"/>
        </w:rPr>
        <w:sectPr w:rsidR="00073763" w:rsidRPr="0047030A" w:rsidSect="007554FA">
          <w:type w:val="continuous"/>
          <w:pgSz w:w="11900" w:h="16840"/>
          <w:pgMar w:top="1440" w:right="1440" w:bottom="1440" w:left="1440" w:header="0" w:footer="0" w:gutter="0"/>
          <w:cols w:num="2" w:space="680"/>
          <w:docGrid w:linePitch="360"/>
        </w:sectPr>
      </w:pPr>
    </w:p>
    <w:p w14:paraId="545F132F" w14:textId="28E85EED" w:rsidR="00040EB8" w:rsidRPr="009D652C" w:rsidRDefault="009D652C" w:rsidP="00125F4B">
      <w:pPr>
        <w:pStyle w:val="Heading1NONUM"/>
        <w:rPr>
          <w:color w:val="202235"/>
        </w:rPr>
      </w:pPr>
      <w:bookmarkStart w:id="0" w:name="_Toc119698532"/>
      <w:r w:rsidRPr="009D652C">
        <w:rPr>
          <w:color w:val="202235"/>
        </w:rPr>
        <w:lastRenderedPageBreak/>
        <w:t>Acknowledgments</w:t>
      </w:r>
      <w:bookmarkEnd w:id="0"/>
      <w:r w:rsidRPr="009D652C">
        <w:rPr>
          <w:color w:val="202235"/>
        </w:rPr>
        <w:t xml:space="preserve"> </w:t>
      </w:r>
    </w:p>
    <w:p w14:paraId="5E6FCC10" w14:textId="77777777" w:rsidR="00040EB8" w:rsidRPr="0047030A" w:rsidRDefault="00040EB8" w:rsidP="00040EB8">
      <w:pPr>
        <w:spacing w:line="276" w:lineRule="auto"/>
        <w:rPr>
          <w:rFonts w:ascii="Gill Sans MT" w:hAnsi="Gill Sans MT"/>
          <w:color w:val="202235"/>
          <w:sz w:val="20"/>
          <w:szCs w:val="20"/>
          <w:lang w:val="pt-PT"/>
        </w:rPr>
      </w:pPr>
    </w:p>
    <w:p w14:paraId="01F4616D" w14:textId="77777777" w:rsidR="00040EB8" w:rsidRPr="0047030A" w:rsidRDefault="00040EB8" w:rsidP="00040EB8">
      <w:pPr>
        <w:spacing w:line="276" w:lineRule="auto"/>
        <w:rPr>
          <w:rFonts w:ascii="Gill Sans MT" w:hAnsi="Gill Sans MT"/>
          <w:color w:val="202235"/>
          <w:sz w:val="20"/>
          <w:szCs w:val="20"/>
          <w:lang w:val="pt-PT"/>
        </w:rPr>
      </w:pPr>
    </w:p>
    <w:p w14:paraId="174A3D62" w14:textId="77777777" w:rsidR="00040EB8" w:rsidRPr="0047030A" w:rsidRDefault="00040EB8" w:rsidP="00040EB8">
      <w:pPr>
        <w:pStyle w:val="NormalWeb"/>
        <w:rPr>
          <w:rFonts w:ascii="Gill Sans MT" w:hAnsi="Gill Sans MT"/>
          <w:color w:val="202235"/>
          <w:sz w:val="20"/>
          <w:szCs w:val="20"/>
          <w:lang w:val="pt-PT"/>
        </w:rPr>
        <w:sectPr w:rsidR="00040EB8" w:rsidRPr="0047030A" w:rsidSect="00073763">
          <w:type w:val="continuous"/>
          <w:pgSz w:w="11900" w:h="16840"/>
          <w:pgMar w:top="1440" w:right="1440" w:bottom="1440" w:left="1440" w:header="0" w:footer="0" w:gutter="0"/>
          <w:cols w:space="680"/>
          <w:docGrid w:linePitch="360"/>
        </w:sectPr>
      </w:pPr>
    </w:p>
    <w:p w14:paraId="2E64F55E" w14:textId="0F926CFB" w:rsidR="00605401" w:rsidRDefault="00EF7527" w:rsidP="00EF7527">
      <w:pPr>
        <w:pStyle w:val="Pargrafo"/>
        <w:rPr>
          <w:color w:val="202235"/>
          <w:sz w:val="24"/>
          <w:szCs w:val="24"/>
          <w:lang w:val="pt-PT"/>
        </w:rPr>
      </w:pPr>
      <w:proofErr w:type="spellStart"/>
      <w:r>
        <w:rPr>
          <w:color w:val="202235"/>
          <w:sz w:val="24"/>
          <w:szCs w:val="24"/>
          <w:lang w:val="pt-PT"/>
        </w:rPr>
        <w:t>The</w:t>
      </w:r>
      <w:proofErr w:type="spellEnd"/>
      <w:r>
        <w:rPr>
          <w:color w:val="202235"/>
          <w:sz w:val="24"/>
          <w:szCs w:val="24"/>
          <w:lang w:val="pt-PT"/>
        </w:rPr>
        <w:t xml:space="preserve"> </w:t>
      </w:r>
      <w:proofErr w:type="spellStart"/>
      <w:r>
        <w:rPr>
          <w:color w:val="202235"/>
          <w:sz w:val="24"/>
          <w:szCs w:val="24"/>
          <w:lang w:val="pt-PT"/>
        </w:rPr>
        <w:t>document</w:t>
      </w:r>
      <w:proofErr w:type="spellEnd"/>
      <w:r>
        <w:rPr>
          <w:color w:val="202235"/>
          <w:sz w:val="24"/>
          <w:szCs w:val="24"/>
          <w:lang w:val="pt-PT"/>
        </w:rPr>
        <w:t xml:space="preserve"> </w:t>
      </w:r>
      <w:proofErr w:type="spellStart"/>
      <w:r>
        <w:rPr>
          <w:color w:val="202235"/>
          <w:sz w:val="24"/>
          <w:szCs w:val="24"/>
          <w:lang w:val="pt-PT"/>
        </w:rPr>
        <w:t>xxxxxxxxxxxxxxxxxxxxxxxxxxxxxx</w:t>
      </w:r>
      <w:proofErr w:type="spellEnd"/>
    </w:p>
    <w:p w14:paraId="529F7629" w14:textId="4A84F652" w:rsidR="00A60875" w:rsidRDefault="00A60875" w:rsidP="00605401">
      <w:pPr>
        <w:pStyle w:val="Pargrafo"/>
        <w:rPr>
          <w:color w:val="202235"/>
          <w:sz w:val="24"/>
          <w:szCs w:val="24"/>
          <w:lang w:val="pt-PT"/>
        </w:rPr>
      </w:pPr>
    </w:p>
    <w:p w14:paraId="69EA8DD7" w14:textId="522F8A2E" w:rsidR="00A60875" w:rsidRPr="0047030A" w:rsidRDefault="00A60875" w:rsidP="00A60875">
      <w:pPr>
        <w:pStyle w:val="Pargrafo"/>
        <w:jc w:val="right"/>
        <w:rPr>
          <w:color w:val="202235"/>
          <w:sz w:val="24"/>
          <w:szCs w:val="24"/>
          <w:lang w:val="pt-PT"/>
        </w:rPr>
      </w:pPr>
    </w:p>
    <w:p w14:paraId="57988ED7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2ACA5D9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4634436" w14:textId="77777777" w:rsidR="00073763" w:rsidRPr="00B0547A" w:rsidRDefault="00073763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  <w:sectPr w:rsidR="00073763" w:rsidRPr="00B0547A" w:rsidSect="00073763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1900" w:h="16840"/>
          <w:pgMar w:top="1440" w:right="1440" w:bottom="1440" w:left="1440" w:header="0" w:footer="0" w:gutter="0"/>
          <w:cols w:space="680"/>
          <w:docGrid w:linePitch="360"/>
        </w:sectPr>
      </w:pPr>
    </w:p>
    <w:p w14:paraId="6F3C7EF1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EDECDA5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44843AF0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FD5D6BE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699BEA6C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D7D224E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6499C17B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9A07FE5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D5769D5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3D83CAC0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405EE56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29510C3" w14:textId="04D4EC8B" w:rsidR="007554F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7833E33" w14:textId="00F62317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DACE6DE" w14:textId="6D21D7B8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465DAA00" w14:textId="124F9B18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2FD9A13" w14:textId="260C80C7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48B51CC6" w14:textId="671DA088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6A481FB" w14:textId="201B6EB3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7728DE3" w14:textId="60BA1488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DB281CB" w14:textId="242A212A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F47089E" w14:textId="632296B9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40FD24D4" w14:textId="4A7AA8E4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EADFE6E" w14:textId="5406A65D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E2926E9" w14:textId="2BC68C6A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B059B31" w14:textId="211F9B17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48D9799" w14:textId="56FDA50B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BB17661" w14:textId="421749D8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278BECF" w14:textId="3D3CCEC9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60D5C8B6" w14:textId="0481EA34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7027894" w14:textId="04D87546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F17B80C" w14:textId="4BFC9859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346D6F11" w14:textId="654AA5C2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BC5E15C" w14:textId="7163771D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FDD7492" w14:textId="3DCDC135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979E2A0" w14:textId="73F7DBD4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6B94DB4" w14:textId="0DE6A545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645F085A" w14:textId="2CD05F0E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0DB6750" w14:textId="0C174FFE" w:rsidR="00EF7527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5647446" w14:textId="77777777" w:rsidR="00EF7527" w:rsidRPr="00B0547A" w:rsidRDefault="00EF7527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BB0F988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2F61B771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2C72624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3D0F26D8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951F84D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28AF4E8F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68657A58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18137D3B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3EB7EC31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30ECF0A3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0CD87915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67A9C244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68E87E9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5500F459" w14:textId="77777777" w:rsidR="007554FA" w:rsidRPr="00B0547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75968F32" w14:textId="77777777" w:rsidR="007554FA" w:rsidRDefault="007554FA" w:rsidP="0089007E">
      <w:pPr>
        <w:spacing w:line="276" w:lineRule="auto"/>
        <w:rPr>
          <w:rFonts w:ascii="Gill Sans MT" w:hAnsi="Gill Sans MT"/>
          <w:b/>
          <w:bCs/>
          <w:color w:val="000000"/>
          <w:sz w:val="28"/>
          <w:szCs w:val="28"/>
          <w:lang w:val="pt-PT"/>
        </w:rPr>
      </w:pPr>
    </w:p>
    <w:p w14:paraId="30F5306F" w14:textId="007DCFB9" w:rsidR="005E67CA" w:rsidRPr="00605401" w:rsidRDefault="005E67CA" w:rsidP="0089007E">
      <w:pPr>
        <w:spacing w:line="276" w:lineRule="auto"/>
        <w:rPr>
          <w:rFonts w:ascii="Gill Sans MT" w:hAnsi="Gill Sans MT"/>
          <w:color w:val="202235"/>
          <w:sz w:val="20"/>
          <w:szCs w:val="20"/>
          <w:lang w:val="pt-PT"/>
        </w:rPr>
        <w:sectPr w:rsidR="005E67CA" w:rsidRPr="00605401" w:rsidSect="007554FA">
          <w:type w:val="continuous"/>
          <w:pgSz w:w="11900" w:h="16840"/>
          <w:pgMar w:top="1440" w:right="1440" w:bottom="1440" w:left="1440" w:header="0" w:footer="0" w:gutter="0"/>
          <w:cols w:num="2" w:space="680"/>
          <w:docGrid w:linePitch="360"/>
        </w:sectPr>
      </w:pPr>
    </w:p>
    <w:p w14:paraId="1D5D7DEE" w14:textId="77777777" w:rsidR="00B0547A" w:rsidRDefault="00B0547A" w:rsidP="00B0547A">
      <w:pPr>
        <w:pStyle w:val="Heading1NONUM"/>
        <w:rPr>
          <w:lang w:val="pt-PT"/>
        </w:rPr>
      </w:pPr>
    </w:p>
    <w:p w14:paraId="0E90CBD5" w14:textId="664973DE" w:rsidR="00B0547A" w:rsidRPr="004C5342" w:rsidRDefault="00B0547A" w:rsidP="00B0547A">
      <w:pPr>
        <w:pStyle w:val="Heading1NONUM"/>
        <w:rPr>
          <w:color w:val="202235"/>
          <w:sz w:val="24"/>
          <w:szCs w:val="24"/>
          <w:lang w:val="pt-PT"/>
        </w:rPr>
      </w:pPr>
      <w:bookmarkStart w:id="1" w:name="_Toc106265954"/>
      <w:bookmarkStart w:id="2" w:name="_Toc119698533"/>
      <w:proofErr w:type="spellStart"/>
      <w:r w:rsidRPr="004C5342">
        <w:rPr>
          <w:color w:val="202235"/>
          <w:lang w:val="pt-PT"/>
        </w:rPr>
        <w:lastRenderedPageBreak/>
        <w:t>Sum</w:t>
      </w:r>
      <w:bookmarkEnd w:id="1"/>
      <w:r w:rsidR="00EF7527" w:rsidRPr="004C5342">
        <w:rPr>
          <w:color w:val="202235"/>
          <w:lang w:val="pt-PT"/>
        </w:rPr>
        <w:t>mary</w:t>
      </w:r>
      <w:bookmarkEnd w:id="2"/>
      <w:proofErr w:type="spellEnd"/>
    </w:p>
    <w:p w14:paraId="4F70EC37" w14:textId="2CFDEFED" w:rsidR="004D17BB" w:rsidRDefault="00125F4B">
      <w:pPr>
        <w:pStyle w:val="ndice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r w:rsidRPr="004C5342">
        <w:rPr>
          <w:b w:val="0"/>
          <w:bCs/>
          <w:sz w:val="24"/>
          <w:szCs w:val="24"/>
          <w:lang w:val="pt-PT"/>
        </w:rPr>
        <w:fldChar w:fldCharType="begin"/>
      </w:r>
      <w:r w:rsidRPr="004C5342">
        <w:rPr>
          <w:b w:val="0"/>
          <w:bCs/>
          <w:sz w:val="24"/>
          <w:szCs w:val="24"/>
          <w:lang w:val="pt-PT"/>
        </w:rPr>
        <w:instrText xml:space="preserve"> TOC \o "1-3" \h \z \u </w:instrText>
      </w:r>
      <w:r w:rsidRPr="004C5342">
        <w:rPr>
          <w:b w:val="0"/>
          <w:bCs/>
          <w:sz w:val="24"/>
          <w:szCs w:val="24"/>
          <w:lang w:val="pt-PT"/>
        </w:rPr>
        <w:fldChar w:fldCharType="separate"/>
      </w:r>
      <w:hyperlink w:anchor="_Toc119698532" w:history="1">
        <w:r w:rsidR="004D17BB" w:rsidRPr="00120859">
          <w:rPr>
            <w:rStyle w:val="Hiperligao"/>
            <w:noProof/>
          </w:rPr>
          <w:t>Acknowledgments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_Toc119698532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2</w:t>
        </w:r>
        <w:r w:rsidR="004D17BB">
          <w:rPr>
            <w:noProof/>
            <w:webHidden/>
          </w:rPr>
          <w:fldChar w:fldCharType="end"/>
        </w:r>
      </w:hyperlink>
    </w:p>
    <w:p w14:paraId="3A22E534" w14:textId="21362329" w:rsidR="004D17BB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33" w:history="1">
        <w:r w:rsidR="004D17BB" w:rsidRPr="00120859">
          <w:rPr>
            <w:rStyle w:val="Hiperligao"/>
            <w:noProof/>
            <w:lang w:val="pt-PT"/>
          </w:rPr>
          <w:t>Summary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_Toc119698533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3</w:t>
        </w:r>
        <w:r w:rsidR="004D17BB">
          <w:rPr>
            <w:noProof/>
            <w:webHidden/>
          </w:rPr>
          <w:fldChar w:fldCharType="end"/>
        </w:r>
      </w:hyperlink>
    </w:p>
    <w:p w14:paraId="67BFD2F5" w14:textId="3ED92B0F" w:rsidR="004D17BB" w:rsidRDefault="00000000">
      <w:pPr>
        <w:pStyle w:val="ndice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34" w:history="1">
        <w:r w:rsidR="004D17BB" w:rsidRPr="00120859">
          <w:rPr>
            <w:rStyle w:val="Hiperligao"/>
            <w:noProof/>
          </w:rPr>
          <w:t>Introduction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_Toc119698534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4</w:t>
        </w:r>
        <w:r w:rsidR="004D17BB">
          <w:rPr>
            <w:noProof/>
            <w:webHidden/>
          </w:rPr>
          <w:fldChar w:fldCharType="end"/>
        </w:r>
      </w:hyperlink>
    </w:p>
    <w:p w14:paraId="450CDD64" w14:textId="5B256535" w:rsidR="004D17BB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35" w:history="1">
        <w:r w:rsidR="004D17BB" w:rsidRPr="00120859">
          <w:rPr>
            <w:rStyle w:val="Hiperligao"/>
            <w:noProof/>
          </w:rPr>
          <w:t>1.</w:t>
        </w:r>
        <w:r w:rsidR="004D17B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pt-PT" w:eastAsia="pt-PT"/>
          </w:rPr>
          <w:tab/>
        </w:r>
        <w:r w:rsidR="004D17BB" w:rsidRPr="00120859">
          <w:rPr>
            <w:rStyle w:val="Hiperligao"/>
            <w:noProof/>
          </w:rPr>
          <w:t>Mobilization Process for the REALIZA Program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_Toc119698535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5</w:t>
        </w:r>
        <w:r w:rsidR="004D17BB">
          <w:rPr>
            <w:noProof/>
            <w:webHidden/>
          </w:rPr>
          <w:fldChar w:fldCharType="end"/>
        </w:r>
      </w:hyperlink>
    </w:p>
    <w:p w14:paraId="19961DBF" w14:textId="49E4D61B" w:rsidR="004D17BB" w:rsidRDefault="00000000">
      <w:pPr>
        <w:pStyle w:val="ndice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PT" w:eastAsia="pt-PT"/>
        </w:rPr>
      </w:pPr>
      <w:hyperlink w:anchor="_Toc119698536" w:history="1">
        <w:r w:rsidR="004D17BB" w:rsidRPr="00120859">
          <w:rPr>
            <w:rStyle w:val="Hiperligao"/>
            <w:noProof/>
            <w:lang w:val="en-US"/>
          </w:rPr>
          <w:t>What was done during the mobilization process for the REALIZA Program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_Toc119698536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5</w:t>
        </w:r>
        <w:r w:rsidR="004D17BB">
          <w:rPr>
            <w:noProof/>
            <w:webHidden/>
          </w:rPr>
          <w:fldChar w:fldCharType="end"/>
        </w:r>
      </w:hyperlink>
    </w:p>
    <w:p w14:paraId="2EFFE8C0" w14:textId="62504CC7" w:rsidR="004D17BB" w:rsidRDefault="00000000">
      <w:pPr>
        <w:pStyle w:val="ndice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PT" w:eastAsia="pt-PT"/>
        </w:rPr>
      </w:pPr>
      <w:hyperlink w:anchor="_Toc119698537" w:history="1">
        <w:r w:rsidR="004D17BB" w:rsidRPr="00120859">
          <w:rPr>
            <w:rStyle w:val="Hiperligao"/>
            <w:noProof/>
            <w:lang w:val="en-US"/>
          </w:rPr>
          <w:t>Main challenges and main learnings from the mobilization processs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_Toc119698537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5</w:t>
        </w:r>
        <w:r w:rsidR="004D17BB">
          <w:rPr>
            <w:noProof/>
            <w:webHidden/>
          </w:rPr>
          <w:fldChar w:fldCharType="end"/>
        </w:r>
      </w:hyperlink>
    </w:p>
    <w:p w14:paraId="2A90E8B7" w14:textId="11CD8FF7" w:rsidR="004D17BB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38" w:history="1">
        <w:r w:rsidR="004D17BB" w:rsidRPr="00120859">
          <w:rPr>
            <w:rStyle w:val="Hiperligao"/>
            <w:noProof/>
          </w:rPr>
          <w:t>2.</w:t>
        </w:r>
        <w:r w:rsidR="004D17B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pt-PT" w:eastAsia="pt-PT"/>
          </w:rPr>
          <w:tab/>
        </w:r>
        <w:r w:rsidR="004D17BB" w:rsidRPr="00120859">
          <w:rPr>
            <w:rStyle w:val="Hiperligao"/>
            <w:noProof/>
          </w:rPr>
          <w:t>Description of the business profile of the candidates entrepreneurs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_Toc119698538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5</w:t>
        </w:r>
        <w:r w:rsidR="004D17BB">
          <w:rPr>
            <w:noProof/>
            <w:webHidden/>
          </w:rPr>
          <w:fldChar w:fldCharType="end"/>
        </w:r>
      </w:hyperlink>
    </w:p>
    <w:p w14:paraId="143C7B97" w14:textId="509E2549" w:rsidR="004D17BB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39" w:history="1">
        <w:r w:rsidR="004D17BB" w:rsidRPr="00120859">
          <w:rPr>
            <w:rStyle w:val="Hiperligao"/>
            <w:noProof/>
          </w:rPr>
          <w:t>3.</w:t>
        </w:r>
        <w:r w:rsidR="004D17B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pt-PT" w:eastAsia="pt-PT"/>
          </w:rPr>
          <w:tab/>
        </w:r>
        <w:r w:rsidR="004D17BB" w:rsidRPr="00120859">
          <w:rPr>
            <w:rStyle w:val="Hiperligao"/>
            <w:noProof/>
          </w:rPr>
          <w:t>Description of the business profile of selected entrepreneurs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_Toc119698539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9</w:t>
        </w:r>
        <w:r w:rsidR="004D17BB">
          <w:rPr>
            <w:noProof/>
            <w:webHidden/>
          </w:rPr>
          <w:fldChar w:fldCharType="end"/>
        </w:r>
      </w:hyperlink>
    </w:p>
    <w:p w14:paraId="6F5E11CA" w14:textId="1315C851" w:rsidR="004D17BB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40" w:history="1">
        <w:r w:rsidR="004D17BB" w:rsidRPr="00120859">
          <w:rPr>
            <w:rStyle w:val="Hiperligao"/>
            <w:noProof/>
          </w:rPr>
          <w:t>4.</w:t>
        </w:r>
        <w:r w:rsidR="004D17B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pt-PT" w:eastAsia="pt-PT"/>
          </w:rPr>
          <w:tab/>
        </w:r>
        <w:r w:rsidR="004D17BB" w:rsidRPr="00120859">
          <w:rPr>
            <w:rStyle w:val="Hiperligao"/>
            <w:noProof/>
          </w:rPr>
          <w:t>Candidates and selected entrepreneur’s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_Toc119698540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13</w:t>
        </w:r>
        <w:r w:rsidR="004D17BB">
          <w:rPr>
            <w:noProof/>
            <w:webHidden/>
          </w:rPr>
          <w:fldChar w:fldCharType="end"/>
        </w:r>
      </w:hyperlink>
    </w:p>
    <w:p w14:paraId="06DD6C98" w14:textId="024803F1" w:rsidR="004D17BB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pt-PT" w:eastAsia="pt-PT"/>
        </w:rPr>
      </w:pPr>
      <w:hyperlink w:anchor="_Toc119698541" w:history="1">
        <w:r w:rsidR="004D17BB" w:rsidRPr="00120859">
          <w:rPr>
            <w:rStyle w:val="Hiperligao"/>
            <w:noProof/>
          </w:rPr>
          <w:t>5.</w:t>
        </w:r>
        <w:r w:rsidR="004D17BB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pt-PT" w:eastAsia="pt-PT"/>
          </w:rPr>
          <w:tab/>
        </w:r>
        <w:r w:rsidR="004D17BB" w:rsidRPr="00120859">
          <w:rPr>
            <w:rStyle w:val="Hiperligao"/>
            <w:noProof/>
          </w:rPr>
          <w:t xml:space="preserve">Key strategic considerations for future mobilization </w:t>
        </w:r>
        <w:r w:rsidR="004D17BB">
          <w:rPr>
            <w:noProof/>
            <w:webHidden/>
          </w:rPr>
          <w:tab/>
        </w:r>
        <w:r w:rsidR="004D17BB">
          <w:rPr>
            <w:noProof/>
            <w:webHidden/>
          </w:rPr>
          <w:fldChar w:fldCharType="begin"/>
        </w:r>
        <w:r w:rsidR="004D17BB">
          <w:rPr>
            <w:noProof/>
            <w:webHidden/>
          </w:rPr>
          <w:instrText xml:space="preserve"> PAGEREF _Toc119698541 \h </w:instrText>
        </w:r>
        <w:r w:rsidR="004D17BB">
          <w:rPr>
            <w:noProof/>
            <w:webHidden/>
          </w:rPr>
        </w:r>
        <w:r w:rsidR="004D17BB">
          <w:rPr>
            <w:noProof/>
            <w:webHidden/>
          </w:rPr>
          <w:fldChar w:fldCharType="separate"/>
        </w:r>
        <w:r w:rsidR="004D17BB">
          <w:rPr>
            <w:noProof/>
            <w:webHidden/>
          </w:rPr>
          <w:t>13</w:t>
        </w:r>
        <w:r w:rsidR="004D17BB">
          <w:rPr>
            <w:noProof/>
            <w:webHidden/>
          </w:rPr>
          <w:fldChar w:fldCharType="end"/>
        </w:r>
      </w:hyperlink>
    </w:p>
    <w:p w14:paraId="01B6CC73" w14:textId="779BC095" w:rsidR="00073763" w:rsidRDefault="00125F4B" w:rsidP="00073763">
      <w:pPr>
        <w:spacing w:line="276" w:lineRule="auto"/>
        <w:rPr>
          <w:rFonts w:ascii="Gill Sans MT" w:hAnsi="Gill Sans MT"/>
          <w:b/>
          <w:bCs/>
          <w:color w:val="202235"/>
          <w:sz w:val="22"/>
          <w:szCs w:val="22"/>
        </w:rPr>
      </w:pPr>
      <w:r w:rsidRPr="004C5342">
        <w:rPr>
          <w:rFonts w:ascii="Gill Sans MT" w:hAnsi="Gill Sans MT"/>
          <w:b/>
          <w:bCs/>
          <w:color w:val="202235"/>
          <w:lang w:val="pt-PT"/>
        </w:rPr>
        <w:fldChar w:fldCharType="end"/>
      </w:r>
    </w:p>
    <w:p w14:paraId="7A650E0D" w14:textId="077511BC" w:rsidR="00D57AAD" w:rsidRDefault="00D57AAD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31361E3B" w14:textId="04329B79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248322DC" w14:textId="776E1582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553C0B92" w14:textId="03B41010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2DD8DCA0" w14:textId="4448A7C7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32595CC1" w14:textId="7E5FFE78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43B23821" w14:textId="6A4C4E35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0C61340E" w14:textId="09EE3940" w:rsidR="005E67CA" w:rsidRDefault="005E67CA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13170114" w14:textId="749111E9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7C6919F1" w14:textId="67152DF5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3290F023" w14:textId="7D594A46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65835E48" w14:textId="7BC4DDEC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4A82AAE8" w14:textId="11E37002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5D4CBB84" w14:textId="63C29908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3B75BF31" w14:textId="2F349B3C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10341DDF" w14:textId="3A6ABC05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2BBBD4A6" w14:textId="5FD9AD0F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3CD1009A" w14:textId="3910D9DB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56826C17" w14:textId="64799DC6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28A69298" w14:textId="195286A5" w:rsidR="004C5342" w:rsidRDefault="004C5342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333D3378" w14:textId="4DEC59CF" w:rsidR="00DF68EB" w:rsidRDefault="00DF68EB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7F3E4485" w14:textId="77777777" w:rsidR="00DF68EB" w:rsidRDefault="00DF68EB" w:rsidP="007554FA">
      <w:pPr>
        <w:spacing w:after="120" w:line="276" w:lineRule="auto"/>
        <w:jc w:val="both"/>
        <w:rPr>
          <w:rFonts w:ascii="Gill Sans MT" w:hAnsi="Gill Sans MT"/>
          <w:color w:val="202235"/>
          <w:sz w:val="20"/>
          <w:szCs w:val="20"/>
        </w:rPr>
      </w:pPr>
    </w:p>
    <w:p w14:paraId="773B07A8" w14:textId="35CE02F1" w:rsidR="004346AF" w:rsidRPr="002B23A2" w:rsidRDefault="004346AF" w:rsidP="004346AF">
      <w:pPr>
        <w:pStyle w:val="Heading1NONUM"/>
        <w:rPr>
          <w:color w:val="202235"/>
        </w:rPr>
      </w:pPr>
      <w:bookmarkStart w:id="3" w:name="_Toc106265955"/>
      <w:bookmarkStart w:id="4" w:name="_Toc119698534"/>
      <w:r w:rsidRPr="002B23A2">
        <w:rPr>
          <w:color w:val="202235"/>
        </w:rPr>
        <w:t>Introdu</w:t>
      </w:r>
      <w:bookmarkEnd w:id="3"/>
      <w:r w:rsidR="00EF7527" w:rsidRPr="002B23A2">
        <w:rPr>
          <w:color w:val="202235"/>
        </w:rPr>
        <w:t>ction</w:t>
      </w:r>
      <w:bookmarkEnd w:id="4"/>
      <w:r w:rsidR="00EF7527" w:rsidRPr="002B23A2">
        <w:rPr>
          <w:color w:val="202235"/>
        </w:rPr>
        <w:t xml:space="preserve"> </w:t>
      </w:r>
      <w:r w:rsidRPr="002B23A2">
        <w:rPr>
          <w:color w:val="202235"/>
        </w:rPr>
        <w:t xml:space="preserve"> </w:t>
      </w:r>
    </w:p>
    <w:p w14:paraId="2EA1B1DE" w14:textId="6C4C0CCE" w:rsidR="004346AF" w:rsidRPr="002B23A2" w:rsidRDefault="004346AF" w:rsidP="004346AF">
      <w:pPr>
        <w:spacing w:line="276" w:lineRule="auto"/>
        <w:rPr>
          <w:rFonts w:ascii="Gill Sans MT" w:hAnsi="Gill Sans MT"/>
          <w:b/>
          <w:bCs/>
          <w:color w:val="202235"/>
          <w:sz w:val="22"/>
          <w:szCs w:val="22"/>
          <w:lang w:val="en-US"/>
        </w:rPr>
      </w:pPr>
    </w:p>
    <w:p w14:paraId="3C942F5A" w14:textId="6BBE5E86" w:rsidR="009D652C" w:rsidRPr="009D652C" w:rsidRDefault="009D652C" w:rsidP="004346AF">
      <w:pPr>
        <w:spacing w:line="276" w:lineRule="auto"/>
        <w:rPr>
          <w:rFonts w:ascii="Gill Sans MT" w:hAnsi="Gill Sans MT"/>
          <w:color w:val="202235"/>
          <w:sz w:val="22"/>
          <w:szCs w:val="22"/>
          <w:lang w:val="en-US"/>
        </w:rPr>
      </w:pPr>
      <w:r w:rsidRPr="009D652C">
        <w:rPr>
          <w:rFonts w:ascii="Gill Sans MT" w:hAnsi="Gill Sans MT"/>
          <w:color w:val="202235"/>
          <w:sz w:val="22"/>
          <w:szCs w:val="22"/>
          <w:lang w:val="en-US"/>
        </w:rPr>
        <w:t>The objective</w:t>
      </w:r>
      <w:r>
        <w:rPr>
          <w:rFonts w:ascii="Gill Sans MT" w:hAnsi="Gill Sans MT"/>
          <w:color w:val="202235"/>
          <w:sz w:val="22"/>
          <w:szCs w:val="22"/>
          <w:lang w:val="en-US"/>
        </w:rPr>
        <w:t>s</w:t>
      </w:r>
      <w:r w:rsidRPr="009D652C">
        <w:rPr>
          <w:rFonts w:ascii="Gill Sans MT" w:hAnsi="Gill Sans MT"/>
          <w:color w:val="202235"/>
          <w:sz w:val="22"/>
          <w:szCs w:val="22"/>
          <w:lang w:val="en-US"/>
        </w:rPr>
        <w:t xml:space="preserve"> of the following report are: </w:t>
      </w:r>
    </w:p>
    <w:p w14:paraId="5411DB80" w14:textId="7950BA2B" w:rsidR="009D652C" w:rsidRPr="009D652C" w:rsidRDefault="009D652C" w:rsidP="009D652C">
      <w:pPr>
        <w:pStyle w:val="PargrafodaLista"/>
        <w:numPr>
          <w:ilvl w:val="0"/>
          <w:numId w:val="43"/>
        </w:num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  <w:r w:rsidRPr="009D652C">
        <w:rPr>
          <w:rFonts w:ascii="Gill Sans MT" w:hAnsi="Gill Sans MT"/>
          <w:color w:val="202235"/>
          <w:lang w:val="en-US"/>
        </w:rPr>
        <w:t xml:space="preserve">Describe the profiles of female entrepreneurs mobilized for the REALIZA Program in order to understand which profiles expressed interest in enrolling in the program during the mobilization </w:t>
      </w:r>
      <w:proofErr w:type="gramStart"/>
      <w:r w:rsidRPr="009D652C">
        <w:rPr>
          <w:rFonts w:ascii="Gill Sans MT" w:hAnsi="Gill Sans MT"/>
          <w:color w:val="202235"/>
          <w:lang w:val="en-US"/>
        </w:rPr>
        <w:t>period;</w:t>
      </w:r>
      <w:proofErr w:type="gramEnd"/>
    </w:p>
    <w:p w14:paraId="5CA102F2" w14:textId="2197B545" w:rsidR="009D652C" w:rsidRPr="009D652C" w:rsidRDefault="009D652C" w:rsidP="009D652C">
      <w:pPr>
        <w:pStyle w:val="PargrafodaLista"/>
        <w:numPr>
          <w:ilvl w:val="0"/>
          <w:numId w:val="43"/>
        </w:num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  <w:r w:rsidRPr="009D652C">
        <w:rPr>
          <w:rFonts w:ascii="Gill Sans MT" w:hAnsi="Gill Sans MT"/>
          <w:color w:val="202235"/>
          <w:lang w:val="en-US"/>
        </w:rPr>
        <w:t>Identify whether there are new strategies that can be used to mobilize the profile idealized for the REALIZA Program based on the data available.</w:t>
      </w:r>
    </w:p>
    <w:p w14:paraId="6C5293E5" w14:textId="3700AA02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2F86E545" w14:textId="65165A09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25890089" w14:textId="13E64583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04057FD8" w14:textId="62063F5C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24B9879D" w14:textId="7C9447AE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5F8EE082" w14:textId="0747D6A3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6A01E4E8" w14:textId="65B7933D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4E9867C5" w14:textId="47D1DDE3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593A27D4" w14:textId="2716CC1B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30A0E45A" w14:textId="2765218B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6DC4AAF5" w14:textId="2CDF7490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13878006" w14:textId="50471323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51B5FEF4" w14:textId="4E02BD4B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5A24BA3D" w14:textId="013D34F8" w:rsidR="009B23B8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2425ABFE" w14:textId="5443F4F5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4E193D7F" w14:textId="3959153E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2990B8C7" w14:textId="300D682F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0D62AE44" w14:textId="1DC41C5B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078084A3" w14:textId="686D0FD1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3B04C461" w14:textId="40EE95F4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1BFB8DE1" w14:textId="1C7EBB38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44E11BF3" w14:textId="0AFA137F" w:rsid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36CA96ED" w14:textId="77777777" w:rsidR="009D652C" w:rsidRPr="009D652C" w:rsidRDefault="009D652C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637558AC" w14:textId="77777777" w:rsidR="009B23B8" w:rsidRPr="009D652C" w:rsidRDefault="009B23B8" w:rsidP="004346AF">
      <w:pPr>
        <w:spacing w:after="120" w:line="276" w:lineRule="auto"/>
        <w:jc w:val="both"/>
        <w:rPr>
          <w:rFonts w:ascii="Gill Sans MT" w:hAnsi="Gill Sans MT"/>
          <w:color w:val="202235"/>
          <w:lang w:val="en-US"/>
        </w:rPr>
      </w:pPr>
    </w:p>
    <w:p w14:paraId="51EECD60" w14:textId="77777777" w:rsidR="004346AF" w:rsidRPr="009D652C" w:rsidRDefault="004346AF" w:rsidP="004346AF">
      <w:pPr>
        <w:rPr>
          <w:lang w:val="en-US"/>
        </w:rPr>
      </w:pPr>
    </w:p>
    <w:p w14:paraId="44BBA8D9" w14:textId="25DDC9E4" w:rsidR="00234AA0" w:rsidRPr="002B23A2" w:rsidRDefault="00EF7527" w:rsidP="00234AA0">
      <w:pPr>
        <w:pStyle w:val="Heading1NONUM"/>
        <w:numPr>
          <w:ilvl w:val="0"/>
          <w:numId w:val="30"/>
        </w:numPr>
        <w:rPr>
          <w:color w:val="202235"/>
        </w:rPr>
      </w:pPr>
      <w:bookmarkStart w:id="5" w:name="_Toc106265956"/>
      <w:bookmarkStart w:id="6" w:name="_Toc119698535"/>
      <w:r w:rsidRPr="002B23A2">
        <w:rPr>
          <w:color w:val="202235"/>
        </w:rPr>
        <w:t>Mobilization Process for the REALIZA Program</w:t>
      </w:r>
      <w:bookmarkEnd w:id="5"/>
      <w:bookmarkEnd w:id="6"/>
    </w:p>
    <w:p w14:paraId="1AEF956D" w14:textId="29811E8C" w:rsidR="004346AF" w:rsidRPr="002B23A2" w:rsidRDefault="004346AF" w:rsidP="004346AF">
      <w:pPr>
        <w:rPr>
          <w:lang w:val="en-US"/>
        </w:rPr>
      </w:pPr>
      <w:commentRangeStart w:id="7"/>
    </w:p>
    <w:p w14:paraId="5C372CC9" w14:textId="4B8B36C8" w:rsidR="00F05F4F" w:rsidRPr="00EF7527" w:rsidRDefault="00EF7527" w:rsidP="00F05F4F">
      <w:pPr>
        <w:pStyle w:val="Ttulo2"/>
        <w:numPr>
          <w:ilvl w:val="0"/>
          <w:numId w:val="0"/>
        </w:numPr>
        <w:rPr>
          <w:lang w:val="en-US"/>
        </w:rPr>
      </w:pPr>
      <w:bookmarkStart w:id="8" w:name="_Toc119698536"/>
      <w:bookmarkStart w:id="9" w:name="_Toc106265957"/>
      <w:r w:rsidRPr="00EF7527">
        <w:rPr>
          <w:lang w:val="en-US"/>
        </w:rPr>
        <w:t>What was done during the mobilization proce</w:t>
      </w:r>
      <w:r>
        <w:rPr>
          <w:lang w:val="en-US"/>
        </w:rPr>
        <w:t>ss for the REALIZA Program</w:t>
      </w:r>
      <w:bookmarkEnd w:id="8"/>
      <w:r>
        <w:rPr>
          <w:lang w:val="en-US"/>
        </w:rPr>
        <w:t xml:space="preserve"> </w:t>
      </w:r>
      <w:bookmarkEnd w:id="9"/>
    </w:p>
    <w:p w14:paraId="5E0EC68F" w14:textId="77E444B2" w:rsidR="003A2FE1" w:rsidRPr="00EF7527" w:rsidRDefault="003A2FE1" w:rsidP="003A2FE1">
      <w:pPr>
        <w:rPr>
          <w:color w:val="202235"/>
          <w:lang w:val="en-US"/>
        </w:rPr>
      </w:pPr>
    </w:p>
    <w:p w14:paraId="3E938478" w14:textId="03DA7951" w:rsidR="004D5847" w:rsidRPr="009B23B8" w:rsidRDefault="00EF7527" w:rsidP="00EF7527">
      <w:pPr>
        <w:jc w:val="both"/>
        <w:rPr>
          <w:rFonts w:ascii="Gill Sans MT" w:hAnsi="Gill Sans MT"/>
          <w:color w:val="202235"/>
        </w:rPr>
      </w:pPr>
      <w:proofErr w:type="spellStart"/>
      <w:r w:rsidRPr="002B23A2">
        <w:rPr>
          <w:rFonts w:ascii="Gill Sans MT" w:hAnsi="Gill Sans MT"/>
          <w:color w:val="202235"/>
          <w:lang w:val="en-US"/>
        </w:rPr>
        <w:t>Xxxxxxxxxxxxxxxxxxxxxxxxxxxxxxxxxxxxxxxxxxxx</w:t>
      </w:r>
      <w:proofErr w:type="spellEnd"/>
    </w:p>
    <w:p w14:paraId="3C4DCA2F" w14:textId="51933FFF" w:rsidR="004D5847" w:rsidRPr="002B23A2" w:rsidRDefault="004D5847" w:rsidP="00966DFD">
      <w:pPr>
        <w:jc w:val="both"/>
        <w:rPr>
          <w:rFonts w:ascii="Gill Sans MT" w:hAnsi="Gill Sans MT"/>
          <w:color w:val="202235"/>
          <w:lang w:val="en-US"/>
        </w:rPr>
      </w:pPr>
    </w:p>
    <w:p w14:paraId="56648762" w14:textId="1FF53C80" w:rsidR="00EF7527" w:rsidRPr="00EF7527" w:rsidRDefault="00EF7527" w:rsidP="00EF7527">
      <w:pPr>
        <w:pStyle w:val="Ttulo2"/>
        <w:numPr>
          <w:ilvl w:val="0"/>
          <w:numId w:val="0"/>
        </w:numPr>
        <w:rPr>
          <w:lang w:val="en-US"/>
        </w:rPr>
      </w:pPr>
      <w:bookmarkStart w:id="10" w:name="_Toc119698537"/>
      <w:r>
        <w:rPr>
          <w:lang w:val="en-US"/>
        </w:rPr>
        <w:t xml:space="preserve">Main challenges and main learnings from the mobilization </w:t>
      </w:r>
      <w:proofErr w:type="spellStart"/>
      <w:r>
        <w:rPr>
          <w:lang w:val="en-US"/>
        </w:rPr>
        <w:t>processs</w:t>
      </w:r>
      <w:bookmarkEnd w:id="10"/>
      <w:commentRangeEnd w:id="7"/>
      <w:proofErr w:type="spellEnd"/>
      <w:r w:rsidR="004D17BB">
        <w:rPr>
          <w:rStyle w:val="Refdecomentrio"/>
          <w:rFonts w:ascii="Times New Roman" w:eastAsia="Times New Roman" w:hAnsi="Times New Roman"/>
          <w:b w:val="0"/>
          <w:bCs w:val="0"/>
          <w:color w:val="auto"/>
        </w:rPr>
        <w:commentReference w:id="7"/>
      </w:r>
    </w:p>
    <w:p w14:paraId="334CFE50" w14:textId="77777777" w:rsidR="009D652C" w:rsidRPr="00285714" w:rsidRDefault="009D652C" w:rsidP="004346AF">
      <w:pPr>
        <w:rPr>
          <w:rFonts w:ascii="Gill Sans MT" w:hAnsi="Gill Sans MT"/>
          <w:color w:val="202235"/>
          <w:lang w:val="en-US"/>
        </w:rPr>
      </w:pPr>
    </w:p>
    <w:p w14:paraId="0724584A" w14:textId="77777777" w:rsidR="00E46EBC" w:rsidRPr="00285714" w:rsidRDefault="00E46EBC" w:rsidP="001B41CA">
      <w:pPr>
        <w:spacing w:line="276" w:lineRule="auto"/>
        <w:jc w:val="both"/>
        <w:rPr>
          <w:rFonts w:ascii="Gill Sans MT" w:eastAsia="Calibri" w:hAnsi="Gill Sans MT"/>
          <w:color w:val="202235"/>
          <w:sz w:val="20"/>
          <w:szCs w:val="20"/>
          <w:lang w:val="en-US"/>
        </w:rPr>
      </w:pPr>
    </w:p>
    <w:p w14:paraId="4CF393C3" w14:textId="724A0E4B" w:rsidR="009D652C" w:rsidRDefault="00077F33" w:rsidP="00285714">
      <w:pPr>
        <w:pStyle w:val="Heading1NONUM"/>
        <w:numPr>
          <w:ilvl w:val="0"/>
          <w:numId w:val="30"/>
        </w:numPr>
      </w:pPr>
      <w:bookmarkStart w:id="11" w:name="_Toc119698538"/>
      <w:r w:rsidRPr="00077F33">
        <w:rPr>
          <w:color w:val="202235"/>
        </w:rPr>
        <w:t>Description of the business profile of the</w:t>
      </w:r>
      <w:r w:rsidR="004D17BB">
        <w:rPr>
          <w:color w:val="202235"/>
        </w:rPr>
        <w:t xml:space="preserve"> </w:t>
      </w:r>
      <w:proofErr w:type="gramStart"/>
      <w:r w:rsidR="004D17BB">
        <w:rPr>
          <w:color w:val="202235"/>
        </w:rPr>
        <w:t>candidates</w:t>
      </w:r>
      <w:proofErr w:type="gramEnd"/>
      <w:r w:rsidRPr="00077F33">
        <w:rPr>
          <w:color w:val="202235"/>
        </w:rPr>
        <w:t xml:space="preserve"> entrepreneurs</w:t>
      </w:r>
      <w:bookmarkEnd w:id="11"/>
      <w:r w:rsidRPr="00077F33">
        <w:rPr>
          <w:color w:val="202235"/>
        </w:rPr>
        <w:t xml:space="preserve"> </w:t>
      </w:r>
    </w:p>
    <w:p w14:paraId="5F3327AF" w14:textId="77777777" w:rsidR="00285714" w:rsidRDefault="00285714" w:rsidP="009D652C">
      <w:pPr>
        <w:jc w:val="both"/>
        <w:rPr>
          <w:rFonts w:ascii="Gill Sans MT" w:hAnsi="Gill Sans MT"/>
          <w:color w:val="202235"/>
        </w:rPr>
      </w:pPr>
    </w:p>
    <w:p w14:paraId="15D4A7D8" w14:textId="72B18141" w:rsidR="009D652C" w:rsidRDefault="00285714" w:rsidP="00285714">
      <w:pPr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>The data presented below refers to</w:t>
      </w:r>
      <w:proofErr w:type="gramStart"/>
      <w:r>
        <w:rPr>
          <w:rFonts w:ascii="Gill Sans MT" w:hAnsi="Gill Sans MT"/>
          <w:color w:val="202235"/>
        </w:rPr>
        <w:t>….</w:t>
      </w:r>
      <w:proofErr w:type="spellStart"/>
      <w:r w:rsidR="009D652C" w:rsidRPr="009D652C">
        <w:rPr>
          <w:rFonts w:ascii="Gill Sans MT" w:hAnsi="Gill Sans MT"/>
          <w:color w:val="202235"/>
        </w:rPr>
        <w:t>Xxxxxxxxxxxxxxxxxxxxxxxxxxxxxx</w:t>
      </w:r>
      <w:proofErr w:type="spellEnd"/>
      <w:proofErr w:type="gramEnd"/>
      <w:r w:rsidR="009D652C" w:rsidRPr="009D652C">
        <w:rPr>
          <w:rFonts w:ascii="Gill Sans MT" w:hAnsi="Gill Sans MT"/>
          <w:color w:val="202235"/>
        </w:rPr>
        <w:t xml:space="preserve"> </w:t>
      </w:r>
    </w:p>
    <w:p w14:paraId="6F97EB93" w14:textId="32355D8A" w:rsidR="009D652C" w:rsidRDefault="009D652C" w:rsidP="009D652C">
      <w:pPr>
        <w:jc w:val="both"/>
        <w:rPr>
          <w:rFonts w:ascii="Gill Sans MT" w:hAnsi="Gill Sans MT"/>
          <w:color w:val="202235"/>
        </w:rPr>
      </w:pPr>
    </w:p>
    <w:p w14:paraId="445249C7" w14:textId="149E9604" w:rsidR="009D652C" w:rsidRPr="00F24978" w:rsidRDefault="00077F33" w:rsidP="009D652C">
      <w:pPr>
        <w:jc w:val="both"/>
        <w:rPr>
          <w:rFonts w:ascii="Gill Sans MT" w:hAnsi="Gill Sans MT"/>
          <w:b/>
          <w:bCs/>
          <w:color w:val="202235"/>
        </w:rPr>
      </w:pPr>
      <w:bookmarkStart w:id="12" w:name="_Hlk118798981"/>
      <w:r w:rsidRPr="00F24978">
        <w:rPr>
          <w:rFonts w:ascii="Gill Sans MT" w:hAnsi="Gill Sans MT"/>
          <w:b/>
          <w:bCs/>
          <w:color w:val="202235"/>
        </w:rPr>
        <w:t>Business context</w:t>
      </w:r>
    </w:p>
    <w:bookmarkEnd w:id="12"/>
    <w:p w14:paraId="501ED39B" w14:textId="77777777" w:rsidR="00077F33" w:rsidRDefault="00077F33" w:rsidP="009D652C">
      <w:pPr>
        <w:jc w:val="both"/>
        <w:rPr>
          <w:rFonts w:ascii="Gill Sans MT" w:hAnsi="Gill Sans MT"/>
          <w:color w:val="202235"/>
        </w:rPr>
      </w:pPr>
    </w:p>
    <w:p w14:paraId="7A77E1A0" w14:textId="5A717B4A" w:rsidR="009D652C" w:rsidRDefault="009D652C" w:rsidP="009D652C">
      <w:pPr>
        <w:jc w:val="both"/>
        <w:rPr>
          <w:rFonts w:ascii="Gill Sans MT" w:hAnsi="Gill Sans MT"/>
          <w:color w:val="202235"/>
          <w:lang w:val="en-US"/>
        </w:rPr>
      </w:pPr>
      <w:r>
        <w:rPr>
          <w:rFonts w:ascii="Gill Sans MT" w:hAnsi="Gill Sans MT"/>
          <w:color w:val="202235"/>
        </w:rPr>
        <w:t xml:space="preserve">The mobilization process reached </w:t>
      </w:r>
      <w:r w:rsidRPr="009D652C">
        <w:rPr>
          <w:rFonts w:ascii="Gill Sans MT" w:hAnsi="Gill Sans MT"/>
          <w:color w:val="202235"/>
          <w:lang w:val="en-US"/>
        </w:rPr>
        <w:t xml:space="preserve">6003 entrepreneurs </w:t>
      </w:r>
      <w:r>
        <w:rPr>
          <w:rFonts w:ascii="Gill Sans MT" w:hAnsi="Gill Sans MT"/>
          <w:color w:val="202235"/>
          <w:lang w:val="en-US"/>
        </w:rPr>
        <w:t xml:space="preserve">in the three cities, </w:t>
      </w:r>
      <w:r w:rsidRPr="009D652C">
        <w:rPr>
          <w:rFonts w:ascii="Gill Sans MT" w:hAnsi="Gill Sans MT"/>
          <w:color w:val="202235"/>
          <w:lang w:val="en-US"/>
        </w:rPr>
        <w:t xml:space="preserve">which 89 were not </w:t>
      </w:r>
      <w:r>
        <w:rPr>
          <w:rFonts w:ascii="Gill Sans MT" w:hAnsi="Gill Sans MT"/>
          <w:color w:val="202235"/>
          <w:lang w:val="en-US"/>
        </w:rPr>
        <w:t xml:space="preserve">actually </w:t>
      </w:r>
      <w:r w:rsidRPr="009D652C">
        <w:rPr>
          <w:rFonts w:ascii="Gill Sans MT" w:hAnsi="Gill Sans MT"/>
          <w:color w:val="202235"/>
          <w:lang w:val="en-US"/>
        </w:rPr>
        <w:t>business owners</w:t>
      </w:r>
      <w:r>
        <w:rPr>
          <w:rFonts w:ascii="Gill Sans MT" w:hAnsi="Gill Sans MT"/>
          <w:color w:val="202235"/>
          <w:lang w:val="en-US"/>
        </w:rPr>
        <w:t>.</w:t>
      </w:r>
    </w:p>
    <w:p w14:paraId="4E93B6CD" w14:textId="13D8B183" w:rsidR="009D652C" w:rsidRDefault="009D652C" w:rsidP="009D652C">
      <w:pPr>
        <w:jc w:val="both"/>
        <w:rPr>
          <w:rFonts w:ascii="Gill Sans MT" w:hAnsi="Gill Sans MT"/>
          <w:color w:val="202235"/>
          <w:lang w:val="en-US"/>
        </w:rPr>
      </w:pPr>
    </w:p>
    <w:p w14:paraId="7B1EBCA9" w14:textId="0B918201" w:rsidR="009D652C" w:rsidRDefault="009D652C" w:rsidP="009D652C">
      <w:pPr>
        <w:jc w:val="both"/>
        <w:rPr>
          <w:rFonts w:ascii="Gill Sans MT" w:hAnsi="Gill Sans MT"/>
          <w:color w:val="202235"/>
        </w:rPr>
      </w:pPr>
      <w:r w:rsidRPr="009D652C">
        <w:rPr>
          <w:rFonts w:ascii="Gill Sans MT" w:hAnsi="Gill Sans MT"/>
          <w:noProof/>
          <w:color w:val="202235"/>
        </w:rPr>
        <w:drawing>
          <wp:inline distT="0" distB="0" distL="0" distR="0" wp14:anchorId="081F8627" wp14:editId="663FF91D">
            <wp:extent cx="2749532" cy="2094230"/>
            <wp:effectExtent l="0" t="0" r="0" b="1270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D374E568-3A5C-F525-ACDE-7F0C42557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D374E568-3A5C-F525-ACDE-7F0C42557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364" b="1"/>
                    <a:stretch/>
                  </pic:blipFill>
                  <pic:spPr>
                    <a:xfrm>
                      <a:off x="0" y="0"/>
                      <a:ext cx="2782727" cy="211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053">
        <w:rPr>
          <w:rFonts w:ascii="Gill Sans MT" w:hAnsi="Gill Sans MT"/>
          <w:color w:val="202235"/>
        </w:rPr>
        <w:t xml:space="preserve">  </w:t>
      </w:r>
      <w:r w:rsidR="00980053">
        <w:rPr>
          <w:rFonts w:ascii="Gill Sans MT" w:hAnsi="Gill Sans MT"/>
          <w:noProof/>
          <w:color w:val="202235"/>
        </w:rPr>
        <w:drawing>
          <wp:inline distT="0" distB="0" distL="0" distR="0" wp14:anchorId="202436C2" wp14:editId="2F0C388E">
            <wp:extent cx="2809875" cy="2206579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" r="-2124"/>
                    <a:stretch/>
                  </pic:blipFill>
                  <pic:spPr bwMode="auto">
                    <a:xfrm>
                      <a:off x="0" y="0"/>
                      <a:ext cx="2813164" cy="220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51629" w14:textId="603C83BE" w:rsidR="00980053" w:rsidRDefault="00980053" w:rsidP="009D652C">
      <w:pPr>
        <w:jc w:val="both"/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 xml:space="preserve">From the </w:t>
      </w:r>
      <w:bookmarkStart w:id="13" w:name="_Hlk119691592"/>
      <w:r w:rsidRPr="00980053">
        <w:rPr>
          <w:rFonts w:ascii="Gill Sans MT" w:hAnsi="Gill Sans MT"/>
          <w:color w:val="202235"/>
        </w:rPr>
        <w:t>5914</w:t>
      </w:r>
      <w:bookmarkEnd w:id="13"/>
      <w:r>
        <w:rPr>
          <w:rFonts w:ascii="Gill Sans MT" w:hAnsi="Gill Sans MT"/>
          <w:color w:val="202235"/>
        </w:rPr>
        <w:t xml:space="preserve"> mobilized entrepreneurs, were 2533 from Maputo, 1729 from Beira, 1652 from Nampula. </w:t>
      </w:r>
    </w:p>
    <w:p w14:paraId="0C96FBC6" w14:textId="15A20CBF" w:rsidR="00077F33" w:rsidRDefault="00077F33" w:rsidP="009D652C">
      <w:pPr>
        <w:jc w:val="both"/>
        <w:rPr>
          <w:rFonts w:ascii="Gill Sans MT" w:hAnsi="Gill Sans MT"/>
          <w:color w:val="202235"/>
        </w:rPr>
      </w:pPr>
    </w:p>
    <w:p w14:paraId="04CFC246" w14:textId="76B55363" w:rsidR="00F24978" w:rsidRPr="00F24978" w:rsidRDefault="00F24978" w:rsidP="009D652C">
      <w:pPr>
        <w:jc w:val="both"/>
        <w:rPr>
          <w:rFonts w:ascii="Gill Sans MT" w:hAnsi="Gill Sans MT"/>
          <w:b/>
          <w:bCs/>
          <w:color w:val="202235"/>
        </w:rPr>
      </w:pPr>
      <w:r w:rsidRPr="00F24978">
        <w:rPr>
          <w:rFonts w:ascii="Gill Sans MT" w:hAnsi="Gill Sans MT"/>
          <w:b/>
          <w:bCs/>
          <w:color w:val="202235"/>
        </w:rPr>
        <w:t>Business formalization</w:t>
      </w:r>
    </w:p>
    <w:p w14:paraId="254CF6CD" w14:textId="77777777" w:rsidR="00F24978" w:rsidRDefault="00F24978" w:rsidP="009D652C">
      <w:pPr>
        <w:jc w:val="both"/>
        <w:rPr>
          <w:rFonts w:ascii="Gill Sans MT" w:hAnsi="Gill Sans MT"/>
          <w:color w:val="202235"/>
        </w:rPr>
      </w:pPr>
    </w:p>
    <w:p w14:paraId="30AA33A6" w14:textId="41A7E07D" w:rsidR="00077F33" w:rsidRDefault="00077F33" w:rsidP="009D652C">
      <w:pPr>
        <w:jc w:val="both"/>
        <w:rPr>
          <w:rFonts w:ascii="Gill Sans MT" w:hAnsi="Gill Sans MT"/>
          <w:color w:val="202235"/>
        </w:rPr>
      </w:pPr>
      <w:r w:rsidRPr="00077F33">
        <w:rPr>
          <w:rFonts w:ascii="Gill Sans MT" w:hAnsi="Gill Sans MT"/>
          <w:color w:val="202235"/>
        </w:rPr>
        <w:t xml:space="preserve">As for the business profile of the entrepreneurs mobilized for the </w:t>
      </w:r>
      <w:proofErr w:type="spellStart"/>
      <w:r w:rsidRPr="00077F33">
        <w:rPr>
          <w:rFonts w:ascii="Gill Sans MT" w:hAnsi="Gill Sans MT"/>
          <w:color w:val="202235"/>
        </w:rPr>
        <w:t>Realiza</w:t>
      </w:r>
      <w:proofErr w:type="spellEnd"/>
      <w:r w:rsidRPr="00077F33">
        <w:rPr>
          <w:rFonts w:ascii="Gill Sans MT" w:hAnsi="Gill Sans MT"/>
          <w:color w:val="202235"/>
        </w:rPr>
        <w:t xml:space="preserve"> Program, it is noted that </w:t>
      </w:r>
      <w:proofErr w:type="gramStart"/>
      <w:r w:rsidRPr="00077F33">
        <w:rPr>
          <w:rFonts w:ascii="Gill Sans MT" w:hAnsi="Gill Sans MT"/>
          <w:color w:val="202235"/>
        </w:rPr>
        <w:t>the vast majority of</w:t>
      </w:r>
      <w:proofErr w:type="gramEnd"/>
      <w:r w:rsidRPr="00077F33">
        <w:rPr>
          <w:rFonts w:ascii="Gill Sans MT" w:hAnsi="Gill Sans MT"/>
          <w:color w:val="202235"/>
        </w:rPr>
        <w:t xml:space="preserve"> businesses are not formalized in the three cities.</w:t>
      </w:r>
      <w:r>
        <w:rPr>
          <w:rFonts w:ascii="Gill Sans MT" w:hAnsi="Gill Sans MT"/>
          <w:color w:val="202235"/>
        </w:rPr>
        <w:t xml:space="preserve"> In the city of Maputo, 12</w:t>
      </w:r>
      <w:r w:rsidR="00D4282A">
        <w:rPr>
          <w:rFonts w:ascii="Gill Sans MT" w:hAnsi="Gill Sans MT"/>
          <w:color w:val="202235"/>
        </w:rPr>
        <w:t>.</w:t>
      </w:r>
      <w:r>
        <w:rPr>
          <w:rFonts w:ascii="Gill Sans MT" w:hAnsi="Gill Sans MT"/>
          <w:color w:val="202235"/>
        </w:rPr>
        <w:t>4% of entrepreneurs have formally registered businesses, in the city of Nampula 11</w:t>
      </w:r>
      <w:r w:rsidR="00D4282A">
        <w:rPr>
          <w:rFonts w:ascii="Gill Sans MT" w:hAnsi="Gill Sans MT"/>
          <w:color w:val="202235"/>
        </w:rPr>
        <w:t>.</w:t>
      </w:r>
      <w:r>
        <w:rPr>
          <w:rFonts w:ascii="Gill Sans MT" w:hAnsi="Gill Sans MT"/>
          <w:color w:val="202235"/>
        </w:rPr>
        <w:t xml:space="preserve">9% have formally registered businesses and in the city of Beira </w:t>
      </w:r>
      <w:r w:rsidRPr="00077F33">
        <w:rPr>
          <w:rFonts w:ascii="Gill Sans MT" w:hAnsi="Gill Sans MT"/>
          <w:color w:val="202235"/>
        </w:rPr>
        <w:t>we noticed the smaller number of formalized businesses, with only</w:t>
      </w:r>
      <w:r>
        <w:rPr>
          <w:rFonts w:ascii="Gill Sans MT" w:hAnsi="Gill Sans MT"/>
          <w:color w:val="202235"/>
        </w:rPr>
        <w:t xml:space="preserve"> 9</w:t>
      </w:r>
      <w:r w:rsidR="00D4282A">
        <w:rPr>
          <w:rFonts w:ascii="Gill Sans MT" w:hAnsi="Gill Sans MT"/>
          <w:color w:val="202235"/>
        </w:rPr>
        <w:t>.</w:t>
      </w:r>
      <w:r>
        <w:rPr>
          <w:rFonts w:ascii="Gill Sans MT" w:hAnsi="Gill Sans MT"/>
          <w:color w:val="202235"/>
        </w:rPr>
        <w:t xml:space="preserve">7%. </w:t>
      </w:r>
    </w:p>
    <w:p w14:paraId="0DA050CA" w14:textId="33596EC1" w:rsidR="00D74616" w:rsidRDefault="00D74616" w:rsidP="009D652C">
      <w:pPr>
        <w:jc w:val="both"/>
        <w:rPr>
          <w:rFonts w:ascii="Gill Sans MT" w:hAnsi="Gill Sans MT"/>
          <w:color w:val="202235"/>
        </w:rPr>
      </w:pPr>
    </w:p>
    <w:p w14:paraId="3E2688A0" w14:textId="77777777" w:rsidR="00D74616" w:rsidRDefault="00D74616" w:rsidP="00D74616">
      <w:pPr>
        <w:jc w:val="center"/>
        <w:rPr>
          <w:rFonts w:ascii="Gill Sans MT" w:hAnsi="Gill Sans MT"/>
          <w:noProof/>
          <w:color w:val="202235"/>
        </w:rPr>
      </w:pPr>
    </w:p>
    <w:p w14:paraId="240C15BC" w14:textId="77777777" w:rsidR="00D74616" w:rsidRDefault="00D74616" w:rsidP="00D74616">
      <w:pPr>
        <w:jc w:val="center"/>
        <w:rPr>
          <w:rFonts w:ascii="Gill Sans MT" w:hAnsi="Gill Sans MT"/>
          <w:noProof/>
          <w:color w:val="202235"/>
        </w:rPr>
      </w:pPr>
    </w:p>
    <w:p w14:paraId="704E6440" w14:textId="77777777" w:rsidR="00D74616" w:rsidRDefault="00D74616" w:rsidP="00D74616">
      <w:pPr>
        <w:jc w:val="center"/>
        <w:rPr>
          <w:rFonts w:ascii="Gill Sans MT" w:hAnsi="Gill Sans MT"/>
          <w:noProof/>
          <w:color w:val="202235"/>
        </w:rPr>
      </w:pPr>
    </w:p>
    <w:p w14:paraId="3CC585C2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75159B74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7A525D86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1A3D0756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21F57432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626CE914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519637B6" w14:textId="77777777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08FAA853" w14:textId="249AAE52" w:rsidR="00D74616" w:rsidRDefault="00D74616" w:rsidP="00D74616">
      <w:pPr>
        <w:jc w:val="center"/>
        <w:rPr>
          <w:rFonts w:ascii="Gill Sans MT" w:hAnsi="Gill Sans MT"/>
          <w:noProof/>
          <w:color w:val="202235"/>
        </w:rPr>
      </w:pPr>
      <w:r>
        <w:rPr>
          <w:rFonts w:ascii="Gill Sans MT" w:hAnsi="Gill Sans MT"/>
          <w:noProof/>
          <w:color w:val="202235"/>
        </w:rPr>
        <w:drawing>
          <wp:inline distT="0" distB="0" distL="0" distR="0" wp14:anchorId="7235E64E" wp14:editId="18F86BFA">
            <wp:extent cx="3524250" cy="2773662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01" cy="277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E50A3" w14:textId="22EDD75E" w:rsidR="00D74616" w:rsidRDefault="00D74616" w:rsidP="00D4282A">
      <w:pPr>
        <w:jc w:val="both"/>
        <w:rPr>
          <w:rFonts w:ascii="Gill Sans MT" w:hAnsi="Gill Sans MT"/>
          <w:noProof/>
          <w:color w:val="202235"/>
        </w:rPr>
      </w:pPr>
    </w:p>
    <w:p w14:paraId="196C08AB" w14:textId="134DFB60" w:rsidR="00F24978" w:rsidRPr="00F24978" w:rsidRDefault="00F24978" w:rsidP="00D4282A">
      <w:pPr>
        <w:jc w:val="both"/>
        <w:rPr>
          <w:rFonts w:ascii="Gill Sans MT" w:hAnsi="Gill Sans MT"/>
          <w:b/>
          <w:bCs/>
          <w:noProof/>
          <w:color w:val="202235"/>
        </w:rPr>
      </w:pPr>
      <w:r w:rsidRPr="00F24978">
        <w:rPr>
          <w:rFonts w:ascii="Gill Sans MT" w:hAnsi="Gill Sans MT"/>
          <w:b/>
          <w:bCs/>
          <w:noProof/>
          <w:color w:val="202235"/>
        </w:rPr>
        <w:t xml:space="preserve">Profit from business </w:t>
      </w:r>
    </w:p>
    <w:p w14:paraId="31B14427" w14:textId="77777777" w:rsidR="00F24978" w:rsidRDefault="00F24978" w:rsidP="00D4282A">
      <w:pPr>
        <w:jc w:val="both"/>
        <w:rPr>
          <w:rFonts w:ascii="Gill Sans MT" w:hAnsi="Gill Sans MT"/>
          <w:noProof/>
          <w:color w:val="202235"/>
        </w:rPr>
      </w:pPr>
    </w:p>
    <w:p w14:paraId="270C382D" w14:textId="39F839AC" w:rsidR="00D74616" w:rsidRDefault="00D74616" w:rsidP="00D4282A">
      <w:pPr>
        <w:jc w:val="both"/>
        <w:rPr>
          <w:rFonts w:ascii="Gill Sans MT" w:hAnsi="Gill Sans MT"/>
          <w:noProof/>
          <w:color w:val="202235"/>
        </w:rPr>
      </w:pPr>
      <w:bookmarkStart w:id="14" w:name="_Hlk119692614"/>
      <w:r w:rsidRPr="00D74616">
        <w:rPr>
          <w:rFonts w:ascii="Gill Sans MT" w:hAnsi="Gill Sans MT"/>
          <w:noProof/>
          <w:color w:val="202235"/>
        </w:rPr>
        <w:t xml:space="preserve">In the three cities, the majority of female entrepreneurs made less than five thousand meticais in profit in the last month prior to their </w:t>
      </w:r>
      <w:r>
        <w:rPr>
          <w:rFonts w:ascii="Gill Sans MT" w:hAnsi="Gill Sans MT"/>
          <w:noProof/>
          <w:color w:val="202235"/>
        </w:rPr>
        <w:t>registration for the</w:t>
      </w:r>
      <w:r w:rsidRPr="00D74616">
        <w:rPr>
          <w:rFonts w:ascii="Gill Sans MT" w:hAnsi="Gill Sans MT"/>
          <w:noProof/>
          <w:color w:val="202235"/>
        </w:rPr>
        <w:t xml:space="preserve"> </w:t>
      </w:r>
      <w:r>
        <w:rPr>
          <w:rFonts w:ascii="Gill Sans MT" w:hAnsi="Gill Sans MT"/>
          <w:noProof/>
          <w:color w:val="202235"/>
        </w:rPr>
        <w:t>Realiza</w:t>
      </w:r>
      <w:r w:rsidRPr="00D74616">
        <w:rPr>
          <w:rFonts w:ascii="Gill Sans MT" w:hAnsi="Gill Sans MT"/>
          <w:noProof/>
          <w:color w:val="202235"/>
        </w:rPr>
        <w:t xml:space="preserve"> Program</w:t>
      </w:r>
      <w:r>
        <w:rPr>
          <w:rFonts w:ascii="Gill Sans MT" w:hAnsi="Gill Sans MT"/>
          <w:noProof/>
          <w:color w:val="202235"/>
        </w:rPr>
        <w:t xml:space="preserve">. </w:t>
      </w:r>
      <w:r w:rsidR="00D4282A" w:rsidRPr="00D4282A">
        <w:rPr>
          <w:rFonts w:ascii="Gill Sans MT" w:hAnsi="Gill Sans MT"/>
          <w:noProof/>
          <w:color w:val="202235"/>
        </w:rPr>
        <w:t>Maputo is the city that shows the largest number of female entrepreneurs making more profit, with</w:t>
      </w:r>
      <w:r w:rsidR="00D4282A">
        <w:rPr>
          <w:rFonts w:ascii="Gill Sans MT" w:hAnsi="Gill Sans MT"/>
          <w:noProof/>
          <w:color w:val="202235"/>
        </w:rPr>
        <w:t xml:space="preserve"> 13.6% of entrepreneurs making more than ten thousand meticais and 22.1% makinf from five to ten thousand meticais. In the city of Nampula and Beira </w:t>
      </w:r>
      <w:r w:rsidR="00D4282A" w:rsidRPr="00D4282A">
        <w:rPr>
          <w:rFonts w:ascii="Gill Sans MT" w:hAnsi="Gill Sans MT"/>
          <w:noProof/>
          <w:color w:val="202235"/>
        </w:rPr>
        <w:t>there are similar numbers of female entrepreneurs who make more than ten thousand meticais in profit</w:t>
      </w:r>
      <w:r w:rsidR="00D4282A">
        <w:rPr>
          <w:rFonts w:ascii="Gill Sans MT" w:hAnsi="Gill Sans MT"/>
          <w:noProof/>
          <w:color w:val="202235"/>
        </w:rPr>
        <w:t xml:space="preserve">, 9% in Beira and 8.7% in Nampula, </w:t>
      </w:r>
      <w:r w:rsidR="00D4282A" w:rsidRPr="00D4282A">
        <w:rPr>
          <w:rFonts w:ascii="Gill Sans MT" w:hAnsi="Gill Sans MT"/>
          <w:noProof/>
          <w:color w:val="202235"/>
        </w:rPr>
        <w:t>however, the city of Beira has a range of 26.9% female entrepreneurs who make between five and ten thousand meticais in profit, while in Nampula 14.6% are in this range</w:t>
      </w:r>
      <w:r w:rsidR="00D4282A">
        <w:rPr>
          <w:rFonts w:ascii="Gill Sans MT" w:hAnsi="Gill Sans MT"/>
          <w:noProof/>
          <w:color w:val="202235"/>
        </w:rPr>
        <w:t xml:space="preserve">. </w:t>
      </w:r>
    </w:p>
    <w:p w14:paraId="7A7AA3B1" w14:textId="0DA6411E" w:rsidR="00D74616" w:rsidRDefault="00D74616" w:rsidP="00D74616">
      <w:pPr>
        <w:rPr>
          <w:rFonts w:ascii="Gill Sans MT" w:hAnsi="Gill Sans MT"/>
          <w:noProof/>
          <w:color w:val="202235"/>
        </w:rPr>
      </w:pPr>
    </w:p>
    <w:p w14:paraId="3E1CC855" w14:textId="77777777" w:rsidR="00D74616" w:rsidRDefault="00D74616" w:rsidP="00D74616">
      <w:pPr>
        <w:rPr>
          <w:rFonts w:ascii="Gill Sans MT" w:hAnsi="Gill Sans MT"/>
          <w:color w:val="202235"/>
        </w:rPr>
      </w:pPr>
    </w:p>
    <w:p w14:paraId="24E886AC" w14:textId="77777777" w:rsidR="00D74616" w:rsidRDefault="00D74616" w:rsidP="009D652C">
      <w:pPr>
        <w:jc w:val="both"/>
        <w:rPr>
          <w:rFonts w:ascii="Gill Sans MT" w:hAnsi="Gill Sans MT"/>
          <w:color w:val="202235"/>
        </w:rPr>
      </w:pPr>
    </w:p>
    <w:bookmarkEnd w:id="14"/>
    <w:p w14:paraId="482BF2AA" w14:textId="1B878089" w:rsidR="00980053" w:rsidRDefault="00D74616" w:rsidP="00D4282A">
      <w:pPr>
        <w:jc w:val="center"/>
        <w:rPr>
          <w:rFonts w:ascii="Gill Sans MT" w:hAnsi="Gill Sans MT"/>
          <w:color w:val="202235"/>
        </w:rPr>
      </w:pPr>
      <w:r>
        <w:rPr>
          <w:rFonts w:ascii="Gill Sans MT" w:hAnsi="Gill Sans MT"/>
          <w:noProof/>
          <w:color w:val="202235"/>
        </w:rPr>
        <w:lastRenderedPageBreak/>
        <w:drawing>
          <wp:inline distT="0" distB="0" distL="0" distR="0" wp14:anchorId="0AD61062" wp14:editId="799E580C">
            <wp:extent cx="3632636" cy="2582545"/>
            <wp:effectExtent l="0" t="0" r="635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93" cy="26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color w:val="202235"/>
        </w:rPr>
        <w:br w:type="textWrapping" w:clear="all"/>
      </w:r>
    </w:p>
    <w:p w14:paraId="55F6D449" w14:textId="6FE5E818" w:rsidR="00F24978" w:rsidRDefault="00F24978" w:rsidP="009D652C">
      <w:pPr>
        <w:jc w:val="both"/>
        <w:rPr>
          <w:rFonts w:ascii="Gill Sans MT" w:hAnsi="Gill Sans MT"/>
          <w:b/>
          <w:bCs/>
          <w:color w:val="202235"/>
        </w:rPr>
      </w:pPr>
      <w:bookmarkStart w:id="15" w:name="_Hlk119693591"/>
      <w:r w:rsidRPr="00F24978">
        <w:rPr>
          <w:rFonts w:ascii="Gill Sans MT" w:hAnsi="Gill Sans MT"/>
          <w:b/>
          <w:bCs/>
          <w:color w:val="202235"/>
        </w:rPr>
        <w:t>Formalization through business time</w:t>
      </w:r>
      <w:r w:rsidR="00C62E66">
        <w:rPr>
          <w:rFonts w:ascii="Gill Sans MT" w:hAnsi="Gill Sans MT"/>
          <w:b/>
          <w:bCs/>
          <w:color w:val="202235"/>
        </w:rPr>
        <w:t xml:space="preserve"> of existence </w:t>
      </w:r>
    </w:p>
    <w:bookmarkEnd w:id="15"/>
    <w:p w14:paraId="44F5C9EA" w14:textId="77777777" w:rsidR="00F24978" w:rsidRPr="00F24978" w:rsidRDefault="00F24978" w:rsidP="009D652C">
      <w:pPr>
        <w:jc w:val="both"/>
        <w:rPr>
          <w:rFonts w:ascii="Gill Sans MT" w:hAnsi="Gill Sans MT"/>
          <w:b/>
          <w:bCs/>
          <w:color w:val="202235"/>
        </w:rPr>
      </w:pPr>
    </w:p>
    <w:p w14:paraId="204127EC" w14:textId="0D45D022" w:rsidR="009D652C" w:rsidRDefault="00F24978" w:rsidP="009D652C">
      <w:pPr>
        <w:jc w:val="both"/>
        <w:rPr>
          <w:rFonts w:ascii="Gill Sans MT" w:hAnsi="Gill Sans MT"/>
          <w:color w:val="202235"/>
        </w:rPr>
      </w:pPr>
      <w:r w:rsidRPr="00F24978">
        <w:rPr>
          <w:rFonts w:ascii="Gill Sans MT" w:hAnsi="Gill Sans MT"/>
          <w:color w:val="202235"/>
        </w:rPr>
        <w:t>Formalized businesses are usually from entrepreneurs who have been implementing the business for a longer time in the market,</w:t>
      </w:r>
      <w:r w:rsidR="005A3098">
        <w:rPr>
          <w:rFonts w:ascii="Gill Sans MT" w:hAnsi="Gill Sans MT"/>
          <w:color w:val="202235"/>
        </w:rPr>
        <w:t xml:space="preserve"> from 2 to 8 years</w:t>
      </w:r>
      <w:r w:rsidRPr="00F24978">
        <w:rPr>
          <w:rFonts w:ascii="Gill Sans MT" w:hAnsi="Gill Sans MT"/>
          <w:color w:val="202235"/>
        </w:rPr>
        <w:t xml:space="preserve"> with an average of 4 years of </w:t>
      </w:r>
      <w:r w:rsidR="005A3098">
        <w:rPr>
          <w:rFonts w:ascii="Gill Sans MT" w:hAnsi="Gill Sans MT"/>
          <w:color w:val="202235"/>
        </w:rPr>
        <w:t xml:space="preserve">business </w:t>
      </w:r>
      <w:r w:rsidRPr="00F24978">
        <w:rPr>
          <w:rFonts w:ascii="Gill Sans MT" w:hAnsi="Gill Sans MT"/>
          <w:color w:val="202235"/>
        </w:rPr>
        <w:t>existence. The unregistered businesses are</w:t>
      </w:r>
      <w:r w:rsidR="005A3098">
        <w:rPr>
          <w:rFonts w:ascii="Gill Sans MT" w:hAnsi="Gill Sans MT"/>
          <w:color w:val="202235"/>
        </w:rPr>
        <w:t xml:space="preserve"> from</w:t>
      </w:r>
      <w:r w:rsidRPr="00F24978">
        <w:rPr>
          <w:rFonts w:ascii="Gill Sans MT" w:hAnsi="Gill Sans MT"/>
          <w:color w:val="202235"/>
        </w:rPr>
        <w:t xml:space="preserve"> entrepreneurs who implement the business </w:t>
      </w:r>
      <w:r w:rsidR="005A3098">
        <w:rPr>
          <w:rFonts w:ascii="Gill Sans MT" w:hAnsi="Gill Sans MT"/>
          <w:color w:val="202235"/>
        </w:rPr>
        <w:t>for less time</w:t>
      </w:r>
      <w:r w:rsidRPr="00F24978">
        <w:rPr>
          <w:rFonts w:ascii="Gill Sans MT" w:hAnsi="Gill Sans MT"/>
          <w:color w:val="202235"/>
        </w:rPr>
        <w:t xml:space="preserve">, </w:t>
      </w:r>
      <w:r w:rsidR="005A3098">
        <w:rPr>
          <w:rFonts w:ascii="Gill Sans MT" w:hAnsi="Gill Sans MT"/>
          <w:color w:val="202235"/>
        </w:rPr>
        <w:t xml:space="preserve">from 2 to 6 years, </w:t>
      </w:r>
      <w:r w:rsidRPr="00F24978">
        <w:rPr>
          <w:rFonts w:ascii="Gill Sans MT" w:hAnsi="Gill Sans MT"/>
          <w:color w:val="202235"/>
        </w:rPr>
        <w:t>with an average of 3 years.</w:t>
      </w:r>
      <w:r w:rsidR="00842ADD">
        <w:rPr>
          <w:rFonts w:ascii="Gill Sans MT" w:hAnsi="Gill Sans MT"/>
          <w:color w:val="202235"/>
        </w:rPr>
        <w:t xml:space="preserve"> </w:t>
      </w:r>
      <w:r w:rsidR="00842ADD" w:rsidRPr="00842ADD">
        <w:rPr>
          <w:rFonts w:ascii="Gill Sans MT" w:hAnsi="Gill Sans MT"/>
          <w:color w:val="202235"/>
        </w:rPr>
        <w:t>It was identified that the greater the profit, the greater the chance of the business being formalized</w:t>
      </w:r>
      <w:r w:rsidR="00842ADD">
        <w:rPr>
          <w:rFonts w:ascii="Gill Sans MT" w:hAnsi="Gill Sans MT"/>
          <w:color w:val="202235"/>
        </w:rPr>
        <w:t xml:space="preserve">. </w:t>
      </w:r>
    </w:p>
    <w:p w14:paraId="5BEC53DB" w14:textId="1459DA0B" w:rsidR="005A3098" w:rsidRDefault="005A3098" w:rsidP="009D652C">
      <w:pPr>
        <w:jc w:val="both"/>
        <w:rPr>
          <w:rFonts w:ascii="Gill Sans MT" w:hAnsi="Gill Sans MT"/>
          <w:color w:val="202235"/>
        </w:rPr>
      </w:pPr>
    </w:p>
    <w:p w14:paraId="560E9789" w14:textId="77777777" w:rsidR="005A3098" w:rsidRDefault="005A3098" w:rsidP="009D652C">
      <w:pPr>
        <w:jc w:val="both"/>
        <w:rPr>
          <w:rFonts w:ascii="Gill Sans MT" w:hAnsi="Gill Sans MT"/>
          <w:color w:val="202235"/>
        </w:rPr>
      </w:pPr>
    </w:p>
    <w:p w14:paraId="7796C884" w14:textId="47782A89" w:rsidR="005A3098" w:rsidRDefault="005A3098" w:rsidP="005A3098">
      <w:pPr>
        <w:jc w:val="center"/>
        <w:rPr>
          <w:rFonts w:ascii="Gill Sans MT" w:hAnsi="Gill Sans MT"/>
          <w:color w:val="202235"/>
        </w:rPr>
      </w:pPr>
      <w:r>
        <w:rPr>
          <w:rFonts w:ascii="Gill Sans MT" w:hAnsi="Gill Sans MT"/>
          <w:noProof/>
          <w:color w:val="202235"/>
        </w:rPr>
        <w:drawing>
          <wp:inline distT="0" distB="0" distL="0" distR="0" wp14:anchorId="16DAAD6C" wp14:editId="5849F85B">
            <wp:extent cx="3162300" cy="183608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17" cy="1843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4AD59" w14:textId="6769FB40" w:rsidR="00C62E66" w:rsidRDefault="00C62E66" w:rsidP="005A3098">
      <w:pPr>
        <w:jc w:val="center"/>
        <w:rPr>
          <w:rFonts w:ascii="Gill Sans MT" w:hAnsi="Gill Sans MT"/>
          <w:color w:val="202235"/>
        </w:rPr>
      </w:pPr>
    </w:p>
    <w:p w14:paraId="7E8AAC9E" w14:textId="2B507B22" w:rsidR="00C62E66" w:rsidRDefault="00C62E66" w:rsidP="00C62E66">
      <w:pPr>
        <w:jc w:val="both"/>
        <w:rPr>
          <w:rFonts w:ascii="Gill Sans MT" w:hAnsi="Gill Sans MT"/>
          <w:b/>
          <w:bCs/>
          <w:color w:val="202235"/>
        </w:rPr>
      </w:pPr>
      <w:bookmarkStart w:id="16" w:name="_Hlk119693614"/>
      <w:r>
        <w:rPr>
          <w:rFonts w:ascii="Gill Sans MT" w:hAnsi="Gill Sans MT"/>
          <w:b/>
          <w:bCs/>
          <w:color w:val="202235"/>
        </w:rPr>
        <w:t>B</w:t>
      </w:r>
      <w:r w:rsidRPr="00F24978">
        <w:rPr>
          <w:rFonts w:ascii="Gill Sans MT" w:hAnsi="Gill Sans MT"/>
          <w:b/>
          <w:bCs/>
          <w:color w:val="202235"/>
        </w:rPr>
        <w:t>usiness time</w:t>
      </w:r>
      <w:r>
        <w:rPr>
          <w:rFonts w:ascii="Gill Sans MT" w:hAnsi="Gill Sans MT"/>
          <w:b/>
          <w:bCs/>
          <w:color w:val="202235"/>
        </w:rPr>
        <w:t xml:space="preserve"> of existence and profit</w:t>
      </w:r>
    </w:p>
    <w:bookmarkEnd w:id="16"/>
    <w:p w14:paraId="49909D98" w14:textId="3347D48D" w:rsidR="00C62E66" w:rsidRDefault="00C62E66" w:rsidP="00C62E66">
      <w:pPr>
        <w:jc w:val="both"/>
        <w:rPr>
          <w:rFonts w:ascii="Gill Sans MT" w:hAnsi="Gill Sans MT"/>
          <w:b/>
          <w:bCs/>
          <w:color w:val="202235"/>
        </w:rPr>
      </w:pPr>
    </w:p>
    <w:p w14:paraId="52E08BE5" w14:textId="71F715D5" w:rsidR="002B23A2" w:rsidRDefault="00D87D28" w:rsidP="00C62E66">
      <w:pPr>
        <w:jc w:val="both"/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>A</w:t>
      </w:r>
      <w:r w:rsidRPr="00D87D28">
        <w:rPr>
          <w:rFonts w:ascii="Gill Sans MT" w:hAnsi="Gill Sans MT"/>
          <w:color w:val="202235"/>
        </w:rPr>
        <w:t>ccording to the data</w:t>
      </w:r>
      <w:r>
        <w:rPr>
          <w:rFonts w:ascii="Gill Sans MT" w:hAnsi="Gill Sans MT"/>
          <w:color w:val="202235"/>
        </w:rPr>
        <w:t>, t</w:t>
      </w:r>
      <w:r w:rsidRPr="00D87D28">
        <w:rPr>
          <w:rFonts w:ascii="Gill Sans MT" w:hAnsi="Gill Sans MT"/>
          <w:color w:val="202235"/>
        </w:rPr>
        <w:t xml:space="preserve">he years of experience of a business seem to contribute to the greater acquisition of profits. </w:t>
      </w:r>
      <w:r w:rsidR="00C62E66" w:rsidRPr="00CF004D">
        <w:rPr>
          <w:rFonts w:ascii="Gill Sans MT" w:hAnsi="Gill Sans MT"/>
          <w:color w:val="202235"/>
        </w:rPr>
        <w:t>The most profitable business are the ones with more time of existence, while the</w:t>
      </w:r>
      <w:r w:rsidR="00CF004D" w:rsidRPr="00CF004D">
        <w:rPr>
          <w:rFonts w:ascii="Gill Sans MT" w:hAnsi="Gill Sans MT"/>
          <w:color w:val="202235"/>
        </w:rPr>
        <w:t xml:space="preserve"> most recent businesses are the ones that made the smallest profit. </w:t>
      </w:r>
    </w:p>
    <w:p w14:paraId="44A9A1A8" w14:textId="3561D0F6" w:rsidR="002B23A2" w:rsidRPr="002B23A2" w:rsidRDefault="002B23A2" w:rsidP="002B23A2">
      <w:pPr>
        <w:jc w:val="both"/>
        <w:rPr>
          <w:rFonts w:ascii="Gill Sans MT" w:hAnsi="Gill Sans MT"/>
          <w:color w:val="202235"/>
        </w:rPr>
      </w:pPr>
      <w:r w:rsidRPr="002B23A2">
        <w:rPr>
          <w:rFonts w:ascii="Gill Sans MT" w:hAnsi="Gill Sans MT"/>
          <w:color w:val="202235"/>
        </w:rPr>
        <w:t xml:space="preserve">Businesses that made more than ten thousand meticais of profit were the ones between 3 to 9 years of existence with an average of 4 years. </w:t>
      </w:r>
    </w:p>
    <w:p w14:paraId="049A472C" w14:textId="4CF2C36F" w:rsidR="002B23A2" w:rsidRPr="002B23A2" w:rsidRDefault="002B23A2" w:rsidP="002B23A2">
      <w:pPr>
        <w:jc w:val="both"/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 xml:space="preserve">The businesses with that made less than five thousand meticais of profit were the ones </w:t>
      </w:r>
    </w:p>
    <w:p w14:paraId="26603978" w14:textId="7DB6137E" w:rsidR="002B23A2" w:rsidRPr="002B23A2" w:rsidRDefault="002B23A2" w:rsidP="00C62E66">
      <w:pPr>
        <w:jc w:val="both"/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 xml:space="preserve">with 2 to 5 years of existence, with an average of 3 years. </w:t>
      </w:r>
    </w:p>
    <w:p w14:paraId="67D8ADA6" w14:textId="0CB6C913" w:rsidR="00C62E66" w:rsidRDefault="00C62E66" w:rsidP="005A3098">
      <w:pPr>
        <w:jc w:val="center"/>
        <w:rPr>
          <w:rFonts w:ascii="Gill Sans MT" w:hAnsi="Gill Sans MT"/>
          <w:color w:val="202235"/>
        </w:rPr>
      </w:pPr>
      <w:r>
        <w:rPr>
          <w:rFonts w:ascii="Gill Sans MT" w:hAnsi="Gill Sans MT"/>
          <w:noProof/>
          <w:color w:val="202235"/>
        </w:rPr>
        <w:lastRenderedPageBreak/>
        <w:drawing>
          <wp:inline distT="0" distB="0" distL="0" distR="0" wp14:anchorId="3C02E181" wp14:editId="784968D6">
            <wp:extent cx="3434947" cy="210502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98" cy="2110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8F426" w14:textId="546B0801" w:rsidR="00C62E66" w:rsidRDefault="00C62E66" w:rsidP="005A3098">
      <w:pPr>
        <w:jc w:val="center"/>
        <w:rPr>
          <w:rFonts w:ascii="Gill Sans MT" w:hAnsi="Gill Sans MT"/>
          <w:color w:val="202235"/>
        </w:rPr>
      </w:pPr>
    </w:p>
    <w:p w14:paraId="291F0307" w14:textId="25C3F644" w:rsidR="00C62E66" w:rsidRDefault="00C62E66" w:rsidP="005A3098">
      <w:pPr>
        <w:jc w:val="center"/>
        <w:rPr>
          <w:rFonts w:ascii="Gill Sans MT" w:hAnsi="Gill Sans MT"/>
          <w:color w:val="202235"/>
        </w:rPr>
      </w:pPr>
    </w:p>
    <w:p w14:paraId="69CB568F" w14:textId="77777777" w:rsidR="00C62E66" w:rsidRDefault="00C62E66" w:rsidP="005A3098">
      <w:pPr>
        <w:jc w:val="center"/>
        <w:rPr>
          <w:rFonts w:ascii="Gill Sans MT" w:hAnsi="Gill Sans MT"/>
          <w:color w:val="202235"/>
        </w:rPr>
      </w:pPr>
    </w:p>
    <w:p w14:paraId="633BFC53" w14:textId="5AE67785" w:rsidR="005A3098" w:rsidRDefault="00842ADD" w:rsidP="00842ADD">
      <w:pPr>
        <w:rPr>
          <w:rFonts w:ascii="Gill Sans MT" w:hAnsi="Gill Sans MT"/>
          <w:b/>
          <w:bCs/>
          <w:color w:val="202235"/>
        </w:rPr>
      </w:pPr>
      <w:bookmarkStart w:id="17" w:name="_Hlk119693640"/>
      <w:r>
        <w:rPr>
          <w:rFonts w:ascii="Gill Sans MT" w:hAnsi="Gill Sans MT"/>
          <w:b/>
          <w:bCs/>
          <w:color w:val="202235"/>
        </w:rPr>
        <w:t xml:space="preserve">Workers </w:t>
      </w:r>
      <w:r w:rsidR="005A3098" w:rsidRPr="00842ADD">
        <w:rPr>
          <w:rFonts w:ascii="Gill Sans MT" w:hAnsi="Gill Sans MT"/>
          <w:b/>
          <w:bCs/>
          <w:color w:val="202235"/>
        </w:rPr>
        <w:t xml:space="preserve">and profit </w:t>
      </w:r>
    </w:p>
    <w:bookmarkEnd w:id="17"/>
    <w:p w14:paraId="5683FFB5" w14:textId="3EE0FAB3" w:rsidR="00842ADD" w:rsidRDefault="00842ADD" w:rsidP="00842ADD">
      <w:pPr>
        <w:rPr>
          <w:rFonts w:ascii="Gill Sans MT" w:hAnsi="Gill Sans MT"/>
          <w:b/>
          <w:bCs/>
          <w:color w:val="202235"/>
        </w:rPr>
      </w:pPr>
    </w:p>
    <w:p w14:paraId="131C1383" w14:textId="78B5769B" w:rsidR="00486088" w:rsidRDefault="00486088" w:rsidP="00842ADD">
      <w:pPr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>The entrepreneurs</w:t>
      </w:r>
      <w:r w:rsidRPr="00486088">
        <w:rPr>
          <w:rFonts w:ascii="Gill Sans MT" w:hAnsi="Gill Sans MT"/>
          <w:color w:val="202235"/>
        </w:rPr>
        <w:t xml:space="preserve"> who signed up for the </w:t>
      </w:r>
      <w:proofErr w:type="spellStart"/>
      <w:r>
        <w:rPr>
          <w:rFonts w:ascii="Gill Sans MT" w:hAnsi="Gill Sans MT"/>
          <w:color w:val="202235"/>
        </w:rPr>
        <w:t>Realiza</w:t>
      </w:r>
      <w:proofErr w:type="spellEnd"/>
      <w:r w:rsidRPr="00486088">
        <w:rPr>
          <w:rFonts w:ascii="Gill Sans MT" w:hAnsi="Gill Sans MT"/>
          <w:color w:val="202235"/>
        </w:rPr>
        <w:t xml:space="preserve"> </w:t>
      </w:r>
      <w:r>
        <w:rPr>
          <w:rFonts w:ascii="Gill Sans MT" w:hAnsi="Gill Sans MT"/>
          <w:color w:val="202235"/>
        </w:rPr>
        <w:t>P</w:t>
      </w:r>
      <w:r w:rsidRPr="00486088">
        <w:rPr>
          <w:rFonts w:ascii="Gill Sans MT" w:hAnsi="Gill Sans MT"/>
          <w:color w:val="202235"/>
        </w:rPr>
        <w:t xml:space="preserve">rogram were asked whether in the last month their businesses had any type of workers (wage workers or not, working full-time or part-time). This data was cross-referenced with the profit made in their </w:t>
      </w:r>
      <w:r>
        <w:rPr>
          <w:rFonts w:ascii="Gill Sans MT" w:hAnsi="Gill Sans MT"/>
          <w:color w:val="202235"/>
        </w:rPr>
        <w:t xml:space="preserve">business </w:t>
      </w:r>
      <w:r w:rsidRPr="00486088">
        <w:rPr>
          <w:rFonts w:ascii="Gill Sans MT" w:hAnsi="Gill Sans MT"/>
          <w:color w:val="202235"/>
        </w:rPr>
        <w:t>in the</w:t>
      </w:r>
      <w:r>
        <w:rPr>
          <w:rFonts w:ascii="Gill Sans MT" w:hAnsi="Gill Sans MT"/>
          <w:color w:val="202235"/>
        </w:rPr>
        <w:t xml:space="preserve"> past </w:t>
      </w:r>
      <w:r w:rsidRPr="00486088">
        <w:rPr>
          <w:rFonts w:ascii="Gill Sans MT" w:hAnsi="Gill Sans MT"/>
          <w:color w:val="202235"/>
        </w:rPr>
        <w:t>month</w:t>
      </w:r>
      <w:r>
        <w:rPr>
          <w:rFonts w:ascii="Gill Sans MT" w:hAnsi="Gill Sans MT"/>
          <w:color w:val="202235"/>
        </w:rPr>
        <w:t xml:space="preserve"> and is</w:t>
      </w:r>
      <w:r w:rsidRPr="00486088">
        <w:rPr>
          <w:rFonts w:ascii="Gill Sans MT" w:hAnsi="Gill Sans MT"/>
          <w:color w:val="202235"/>
        </w:rPr>
        <w:t xml:space="preserve"> shown in the following chart</w:t>
      </w:r>
      <w:r>
        <w:rPr>
          <w:rFonts w:ascii="Gill Sans MT" w:hAnsi="Gill Sans MT"/>
          <w:color w:val="202235"/>
        </w:rPr>
        <w:t xml:space="preserve">: </w:t>
      </w:r>
    </w:p>
    <w:p w14:paraId="610AB001" w14:textId="77777777" w:rsidR="00486088" w:rsidRDefault="00486088" w:rsidP="00842ADD">
      <w:pPr>
        <w:rPr>
          <w:rFonts w:ascii="Gill Sans MT" w:hAnsi="Gill Sans MT"/>
          <w:color w:val="202235"/>
        </w:rPr>
      </w:pPr>
    </w:p>
    <w:p w14:paraId="3C3ABA9F" w14:textId="77777777" w:rsidR="00842ADD" w:rsidRPr="00842ADD" w:rsidRDefault="00842ADD" w:rsidP="00842ADD">
      <w:pPr>
        <w:rPr>
          <w:rFonts w:ascii="Gill Sans MT" w:hAnsi="Gill Sans MT"/>
          <w:color w:val="202235"/>
        </w:rPr>
      </w:pPr>
    </w:p>
    <w:p w14:paraId="0C008850" w14:textId="1805070E" w:rsidR="00842ADD" w:rsidRPr="00842ADD" w:rsidRDefault="00842ADD" w:rsidP="00842ADD">
      <w:pPr>
        <w:jc w:val="center"/>
        <w:rPr>
          <w:rFonts w:ascii="Gill Sans MT" w:hAnsi="Gill Sans MT"/>
          <w:b/>
          <w:bCs/>
          <w:color w:val="202235"/>
        </w:rPr>
      </w:pPr>
      <w:r>
        <w:rPr>
          <w:rFonts w:ascii="Gill Sans MT" w:hAnsi="Gill Sans MT"/>
          <w:b/>
          <w:bCs/>
          <w:noProof/>
          <w:color w:val="202235"/>
        </w:rPr>
        <w:drawing>
          <wp:inline distT="0" distB="0" distL="0" distR="0" wp14:anchorId="40C6B070" wp14:editId="2ADC2E62">
            <wp:extent cx="3393204" cy="232664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57" cy="2337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BDB82" w14:textId="5BEC1E65" w:rsidR="005A3098" w:rsidRDefault="005A3098" w:rsidP="005A3098">
      <w:pPr>
        <w:jc w:val="center"/>
        <w:rPr>
          <w:rFonts w:ascii="Gill Sans MT" w:hAnsi="Gill Sans MT"/>
          <w:color w:val="202235"/>
        </w:rPr>
      </w:pPr>
    </w:p>
    <w:p w14:paraId="002B5FD1" w14:textId="420D5469" w:rsidR="00486088" w:rsidRDefault="00C62E66" w:rsidP="00486088">
      <w:pPr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 xml:space="preserve">The businesses </w:t>
      </w:r>
      <w:r w:rsidR="00486088" w:rsidRPr="00842ADD">
        <w:rPr>
          <w:rFonts w:ascii="Gill Sans MT" w:hAnsi="Gill Sans MT"/>
          <w:color w:val="202235"/>
        </w:rPr>
        <w:t>that ma</w:t>
      </w:r>
      <w:r>
        <w:rPr>
          <w:rFonts w:ascii="Gill Sans MT" w:hAnsi="Gill Sans MT"/>
          <w:color w:val="202235"/>
        </w:rPr>
        <w:t>d</w:t>
      </w:r>
      <w:r w:rsidR="00486088" w:rsidRPr="00842ADD">
        <w:rPr>
          <w:rFonts w:ascii="Gill Sans MT" w:hAnsi="Gill Sans MT"/>
          <w:color w:val="202235"/>
        </w:rPr>
        <w:t xml:space="preserve">e the lowest profit (less than five thousand meticais), 79% of them do not </w:t>
      </w:r>
      <w:r w:rsidR="00486088">
        <w:rPr>
          <w:rFonts w:ascii="Gill Sans MT" w:hAnsi="Gill Sans MT"/>
          <w:color w:val="202235"/>
        </w:rPr>
        <w:t xml:space="preserve">had </w:t>
      </w:r>
      <w:r w:rsidR="00486088" w:rsidRPr="00842ADD">
        <w:rPr>
          <w:rFonts w:ascii="Gill Sans MT" w:hAnsi="Gill Sans MT"/>
          <w:color w:val="202235"/>
        </w:rPr>
        <w:t>workers</w:t>
      </w:r>
      <w:r w:rsidR="00486088">
        <w:rPr>
          <w:rFonts w:ascii="Gill Sans MT" w:hAnsi="Gill Sans MT"/>
          <w:color w:val="202235"/>
        </w:rPr>
        <w:t xml:space="preserve">. </w:t>
      </w:r>
      <w:r w:rsidRPr="00C62E66">
        <w:rPr>
          <w:rFonts w:ascii="Gill Sans MT" w:hAnsi="Gill Sans MT"/>
          <w:color w:val="202235"/>
        </w:rPr>
        <w:t>While those businesses that profited more (more than ten thousand meticais) had workers, with 64% of the</w:t>
      </w:r>
      <w:r>
        <w:rPr>
          <w:rFonts w:ascii="Gill Sans MT" w:hAnsi="Gill Sans MT"/>
          <w:color w:val="202235"/>
        </w:rPr>
        <w:t xml:space="preserve">m </w:t>
      </w:r>
      <w:r w:rsidRPr="00C62E66">
        <w:rPr>
          <w:rFonts w:ascii="Gill Sans MT" w:hAnsi="Gill Sans MT"/>
          <w:color w:val="202235"/>
        </w:rPr>
        <w:t>with workers.</w:t>
      </w:r>
      <w:r>
        <w:rPr>
          <w:rFonts w:ascii="Gill Sans MT" w:hAnsi="Gill Sans MT"/>
          <w:color w:val="202235"/>
        </w:rPr>
        <w:t xml:space="preserve"> The businesses that made between five and ten thousand meticais of profit, </w:t>
      </w:r>
      <w:r w:rsidRPr="00C62E66">
        <w:rPr>
          <w:rFonts w:ascii="Gill Sans MT" w:hAnsi="Gill Sans MT"/>
          <w:color w:val="202235"/>
        </w:rPr>
        <w:t>58% of them do not have workers and 42% do.</w:t>
      </w:r>
    </w:p>
    <w:p w14:paraId="2CD37630" w14:textId="77777777" w:rsidR="00C62E66" w:rsidRDefault="00C62E66" w:rsidP="00486088">
      <w:pPr>
        <w:rPr>
          <w:rFonts w:ascii="Gill Sans MT" w:hAnsi="Gill Sans MT"/>
          <w:color w:val="202235"/>
        </w:rPr>
      </w:pPr>
    </w:p>
    <w:p w14:paraId="0C56FCC2" w14:textId="77777777" w:rsidR="00486088" w:rsidRDefault="00486088" w:rsidP="005A3098">
      <w:pPr>
        <w:jc w:val="center"/>
        <w:rPr>
          <w:rFonts w:ascii="Gill Sans MT" w:hAnsi="Gill Sans MT"/>
          <w:color w:val="202235"/>
        </w:rPr>
      </w:pPr>
    </w:p>
    <w:p w14:paraId="414690D5" w14:textId="1321ECF5" w:rsidR="005A3098" w:rsidRPr="002B23A2" w:rsidRDefault="002B23A2" w:rsidP="009D652C">
      <w:pPr>
        <w:jc w:val="both"/>
        <w:rPr>
          <w:rFonts w:ascii="Gill Sans MT" w:hAnsi="Gill Sans MT"/>
          <w:b/>
          <w:bCs/>
          <w:color w:val="202235"/>
        </w:rPr>
      </w:pPr>
      <w:bookmarkStart w:id="18" w:name="_Hlk119693660"/>
      <w:r w:rsidRPr="002B23A2">
        <w:rPr>
          <w:rFonts w:ascii="Gill Sans MT" w:hAnsi="Gill Sans MT"/>
          <w:b/>
          <w:bCs/>
          <w:color w:val="202235"/>
        </w:rPr>
        <w:t xml:space="preserve">Social Media and Profit </w:t>
      </w:r>
    </w:p>
    <w:bookmarkEnd w:id="18"/>
    <w:p w14:paraId="178C3039" w14:textId="7822BD8A" w:rsidR="002B23A2" w:rsidRDefault="002B23A2" w:rsidP="009D652C">
      <w:pPr>
        <w:jc w:val="both"/>
        <w:rPr>
          <w:rFonts w:ascii="Gill Sans MT" w:hAnsi="Gill Sans MT"/>
          <w:color w:val="202235"/>
        </w:rPr>
      </w:pPr>
    </w:p>
    <w:p w14:paraId="67CE583B" w14:textId="159BF6E3" w:rsidR="002B23A2" w:rsidRPr="009D652C" w:rsidRDefault="002B23A2" w:rsidP="002B23A2">
      <w:pPr>
        <w:jc w:val="center"/>
        <w:rPr>
          <w:rFonts w:ascii="Gill Sans MT" w:hAnsi="Gill Sans MT"/>
          <w:color w:val="202235"/>
        </w:rPr>
      </w:pPr>
      <w:r>
        <w:rPr>
          <w:rFonts w:ascii="Gill Sans MT" w:hAnsi="Gill Sans MT"/>
          <w:noProof/>
          <w:color w:val="202235"/>
        </w:rPr>
        <w:lastRenderedPageBreak/>
        <w:drawing>
          <wp:inline distT="0" distB="0" distL="0" distR="0" wp14:anchorId="7E1E89C4" wp14:editId="7F7F3E8D">
            <wp:extent cx="3089910" cy="279999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763" cy="2808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21B3A" w14:textId="77777777" w:rsidR="004C5342" w:rsidRPr="009D652C" w:rsidRDefault="004C5342" w:rsidP="004C5342">
      <w:pPr>
        <w:spacing w:line="276" w:lineRule="auto"/>
        <w:jc w:val="both"/>
        <w:rPr>
          <w:rFonts w:ascii="Gill Sans MT" w:eastAsia="Calibri" w:hAnsi="Gill Sans MT"/>
          <w:color w:val="202235"/>
          <w:sz w:val="20"/>
          <w:szCs w:val="20"/>
          <w:lang w:val="en-US"/>
        </w:rPr>
      </w:pPr>
    </w:p>
    <w:p w14:paraId="2F133944" w14:textId="1DB1EE7A" w:rsidR="00BC79F9" w:rsidRDefault="00D4282A" w:rsidP="00BC79F9">
      <w:pPr>
        <w:pStyle w:val="Heading1NONUM"/>
        <w:numPr>
          <w:ilvl w:val="0"/>
          <w:numId w:val="30"/>
        </w:numPr>
      </w:pPr>
      <w:bookmarkStart w:id="19" w:name="_Toc119698539"/>
      <w:r>
        <w:rPr>
          <w:color w:val="202235"/>
        </w:rPr>
        <w:t>Description of the business p</w:t>
      </w:r>
      <w:r w:rsidR="004C5342" w:rsidRPr="004C5342">
        <w:rPr>
          <w:color w:val="202235"/>
        </w:rPr>
        <w:t>rofile</w:t>
      </w:r>
      <w:r>
        <w:rPr>
          <w:color w:val="202235"/>
        </w:rPr>
        <w:t xml:space="preserve"> </w:t>
      </w:r>
      <w:r w:rsidR="004C5342" w:rsidRPr="004C5342">
        <w:rPr>
          <w:color w:val="202235"/>
        </w:rPr>
        <w:t xml:space="preserve">of </w:t>
      </w:r>
      <w:r w:rsidR="004C5342">
        <w:rPr>
          <w:color w:val="202235"/>
        </w:rPr>
        <w:t>selecte</w:t>
      </w:r>
      <w:r w:rsidR="004C5342" w:rsidRPr="004C5342">
        <w:rPr>
          <w:color w:val="202235"/>
        </w:rPr>
        <w:t>d entrepreneurs</w:t>
      </w:r>
      <w:bookmarkEnd w:id="19"/>
    </w:p>
    <w:p w14:paraId="4EE515BA" w14:textId="77777777" w:rsidR="00EB5723" w:rsidRDefault="00EB5723" w:rsidP="00BC79F9"/>
    <w:p w14:paraId="44C2FA43" w14:textId="496F270F" w:rsidR="00EB5723" w:rsidRPr="006D5BE2" w:rsidRDefault="00EB5723" w:rsidP="00EB5723">
      <w:pPr>
        <w:jc w:val="both"/>
        <w:rPr>
          <w:rFonts w:ascii="Gill Sans MT" w:hAnsi="Gill Sans MT"/>
        </w:rPr>
      </w:pPr>
      <w:r w:rsidRPr="006D5BE2">
        <w:rPr>
          <w:rFonts w:ascii="Gill Sans MT" w:hAnsi="Gill Sans MT"/>
        </w:rPr>
        <w:t xml:space="preserve">Selection criteria were applied to the candidates with the hypothesis that they would lead to a profile of entrepreneurs with more structured businesses. At the same time, there was a concern to make the program inclusive for different profiles of entrepreneurs. </w:t>
      </w:r>
      <w:r w:rsidRPr="006D5BE2">
        <w:rPr>
          <w:rFonts w:ascii="Gill Sans MT" w:hAnsi="Gill Sans MT"/>
          <w:lang w:val="en-US"/>
        </w:rPr>
        <w:t>Registered businesses were immediately selected. If it wasn’t registered the business should have at least two of the following criteria to be selected:</w:t>
      </w:r>
    </w:p>
    <w:p w14:paraId="664E4987" w14:textId="300412AC" w:rsidR="00EB5723" w:rsidRPr="006D5BE2" w:rsidRDefault="006D5BE2" w:rsidP="00EB5723">
      <w:pPr>
        <w:pStyle w:val="PargrafodaLista"/>
        <w:numPr>
          <w:ilvl w:val="0"/>
          <w:numId w:val="47"/>
        </w:numPr>
        <w:rPr>
          <w:rFonts w:ascii="Gill Sans MT" w:hAnsi="Gill Sans MT"/>
          <w:lang w:val="en-US"/>
        </w:rPr>
      </w:pPr>
      <w:r w:rsidRPr="006D5BE2">
        <w:rPr>
          <w:rFonts w:ascii="Gill Sans MT" w:hAnsi="Gill Sans MT"/>
          <w:lang w:val="en-US"/>
        </w:rPr>
        <w:t xml:space="preserve">At least two years of business existence </w:t>
      </w:r>
    </w:p>
    <w:p w14:paraId="212C463C" w14:textId="26926F9D" w:rsidR="006D5BE2" w:rsidRPr="006D5BE2" w:rsidRDefault="006D5BE2" w:rsidP="00EB5723">
      <w:pPr>
        <w:pStyle w:val="PargrafodaLista"/>
        <w:numPr>
          <w:ilvl w:val="0"/>
          <w:numId w:val="47"/>
        </w:numPr>
        <w:rPr>
          <w:rFonts w:ascii="Gill Sans MT" w:hAnsi="Gill Sans MT"/>
          <w:lang w:val="en-US"/>
        </w:rPr>
      </w:pPr>
      <w:r w:rsidRPr="006D5BE2">
        <w:rPr>
          <w:rFonts w:ascii="Gill Sans MT" w:hAnsi="Gill Sans MT"/>
          <w:lang w:val="en-US"/>
        </w:rPr>
        <w:t xml:space="preserve">To make more than 10,000 meticais of profit in the last month of operation </w:t>
      </w:r>
    </w:p>
    <w:p w14:paraId="5AD09B86" w14:textId="0B06E449" w:rsidR="006D5BE2" w:rsidRPr="006D5BE2" w:rsidRDefault="006D5BE2" w:rsidP="00EB5723">
      <w:pPr>
        <w:pStyle w:val="PargrafodaLista"/>
        <w:numPr>
          <w:ilvl w:val="0"/>
          <w:numId w:val="47"/>
        </w:numPr>
        <w:rPr>
          <w:rFonts w:ascii="Gill Sans MT" w:hAnsi="Gill Sans MT"/>
          <w:lang w:val="en-US"/>
        </w:rPr>
      </w:pPr>
      <w:r w:rsidRPr="006D5BE2">
        <w:rPr>
          <w:rFonts w:ascii="Gill Sans MT" w:hAnsi="Gill Sans MT"/>
          <w:lang w:val="en-US"/>
        </w:rPr>
        <w:t xml:space="preserve">At least one worker in the businesses (salaried or not) </w:t>
      </w:r>
    </w:p>
    <w:p w14:paraId="12C31996" w14:textId="61B95A92" w:rsidR="00EB5723" w:rsidRPr="006D5BE2" w:rsidRDefault="00EB5723" w:rsidP="00EB5723">
      <w:pPr>
        <w:rPr>
          <w:rFonts w:ascii="Gill Sans MT" w:hAnsi="Gill Sans MT"/>
          <w:lang w:val="en-US"/>
        </w:rPr>
      </w:pPr>
    </w:p>
    <w:p w14:paraId="1ED46D08" w14:textId="56678527" w:rsidR="00EB5723" w:rsidRPr="006D5BE2" w:rsidRDefault="00EB5723" w:rsidP="00EB5723">
      <w:pPr>
        <w:rPr>
          <w:rFonts w:ascii="Gill Sans MT" w:hAnsi="Gill Sans MT"/>
          <w:lang w:val="en-US"/>
        </w:rPr>
      </w:pPr>
    </w:p>
    <w:p w14:paraId="5C6BFA50" w14:textId="21BE6E9B" w:rsidR="00EB5723" w:rsidRDefault="006D5BE2" w:rsidP="00EB5723">
      <w:pPr>
        <w:rPr>
          <w:rFonts w:ascii="Gill Sans MT" w:hAnsi="Gill Sans MT"/>
          <w:lang w:val="en-US"/>
        </w:rPr>
      </w:pPr>
      <w:r w:rsidRPr="006D5BE2">
        <w:rPr>
          <w:rFonts w:ascii="Gill Sans MT" w:hAnsi="Gill Sans MT"/>
          <w:lang w:val="en-US"/>
        </w:rPr>
        <w:t xml:space="preserve">Considering these criteria, from the number of 5914, 2038 entrepreneurs were selected from the three cities as shown in the graphic bellow: </w:t>
      </w:r>
    </w:p>
    <w:p w14:paraId="1FEC80C1" w14:textId="77777777" w:rsidR="006D5BE2" w:rsidRPr="006D5BE2" w:rsidRDefault="006D5BE2" w:rsidP="00EB5723">
      <w:pPr>
        <w:rPr>
          <w:rFonts w:ascii="Gill Sans MT" w:hAnsi="Gill Sans MT"/>
          <w:lang w:val="en-US"/>
        </w:rPr>
      </w:pPr>
    </w:p>
    <w:p w14:paraId="7C9A3744" w14:textId="21A5FA1D" w:rsidR="003C6E3C" w:rsidRDefault="00BC79F9" w:rsidP="006D5BE2">
      <w:pPr>
        <w:jc w:val="center"/>
      </w:pPr>
      <w:r>
        <w:rPr>
          <w:noProof/>
        </w:rPr>
        <w:drawing>
          <wp:inline distT="0" distB="0" distL="0" distR="0" wp14:anchorId="066C3AC9" wp14:editId="0117E2B3">
            <wp:extent cx="2797935" cy="25146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13" cy="2519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01307" w14:textId="710B22BC" w:rsidR="006D5BE2" w:rsidRDefault="006D5BE2" w:rsidP="006D5BE2">
      <w:pPr>
        <w:rPr>
          <w:rFonts w:ascii="Gill Sans MT" w:hAnsi="Gill Sans MT"/>
        </w:rPr>
      </w:pPr>
      <w:r w:rsidRPr="006D5BE2">
        <w:rPr>
          <w:rFonts w:ascii="Gill Sans MT" w:hAnsi="Gill Sans MT"/>
        </w:rPr>
        <w:t xml:space="preserve">918 businesses from the city of Maputo, 67 form Beira and 444 from Nampula. </w:t>
      </w:r>
    </w:p>
    <w:p w14:paraId="53407005" w14:textId="77777777" w:rsidR="006D5BE2" w:rsidRDefault="006D5BE2" w:rsidP="006D5BE2">
      <w:pPr>
        <w:rPr>
          <w:rFonts w:ascii="Gill Sans MT" w:hAnsi="Gill Sans MT"/>
        </w:rPr>
      </w:pPr>
    </w:p>
    <w:p w14:paraId="16BCEFB6" w14:textId="63860413" w:rsidR="006D5BE2" w:rsidRDefault="006D5BE2" w:rsidP="006D5BE2">
      <w:pPr>
        <w:rPr>
          <w:rFonts w:ascii="Gill Sans MT" w:hAnsi="Gill Sans MT"/>
        </w:rPr>
      </w:pPr>
      <w:r w:rsidRPr="006D5BE2">
        <w:rPr>
          <w:rFonts w:ascii="Gill Sans MT" w:hAnsi="Gill Sans MT"/>
        </w:rPr>
        <w:lastRenderedPageBreak/>
        <w:t>The chart below shows the composition of business profile</w:t>
      </w:r>
      <w:r w:rsidR="00A653F5">
        <w:rPr>
          <w:rFonts w:ascii="Gill Sans MT" w:hAnsi="Gill Sans MT"/>
        </w:rPr>
        <w:t>s</w:t>
      </w:r>
      <w:r w:rsidRPr="006D5BE2">
        <w:rPr>
          <w:rFonts w:ascii="Gill Sans MT" w:hAnsi="Gill Sans MT"/>
        </w:rPr>
        <w:t xml:space="preserve"> according to the selection criteria. The data show that most entrepreneurs were selected by the criteria </w:t>
      </w:r>
      <w:r>
        <w:rPr>
          <w:rFonts w:ascii="Gill Sans MT" w:hAnsi="Gill Sans MT"/>
        </w:rPr>
        <w:t xml:space="preserve">related to business time of existence and </w:t>
      </w:r>
      <w:r w:rsidR="00A653F5">
        <w:rPr>
          <w:rFonts w:ascii="Gill Sans MT" w:hAnsi="Gill Sans MT"/>
        </w:rPr>
        <w:t xml:space="preserve">for having workers (salaried or not). </w:t>
      </w:r>
    </w:p>
    <w:p w14:paraId="275740BE" w14:textId="595B8BD1" w:rsidR="00A653F5" w:rsidRDefault="00A653F5" w:rsidP="006D5BE2">
      <w:pPr>
        <w:rPr>
          <w:rFonts w:ascii="Gill Sans MT" w:hAnsi="Gill Sans MT"/>
        </w:rPr>
      </w:pPr>
    </w:p>
    <w:p w14:paraId="280FC61E" w14:textId="77777777" w:rsidR="00A653F5" w:rsidRPr="006D5BE2" w:rsidRDefault="00A653F5" w:rsidP="006D5BE2">
      <w:pPr>
        <w:rPr>
          <w:rFonts w:ascii="Gill Sans MT" w:hAnsi="Gill Sans MT"/>
        </w:rPr>
      </w:pPr>
    </w:p>
    <w:p w14:paraId="77D17E47" w14:textId="003023AD" w:rsidR="00BC79F9" w:rsidRDefault="00BC79F9" w:rsidP="00A653F5">
      <w:pPr>
        <w:jc w:val="center"/>
      </w:pPr>
      <w:r>
        <w:rPr>
          <w:noProof/>
        </w:rPr>
        <w:drawing>
          <wp:inline distT="0" distB="0" distL="0" distR="0" wp14:anchorId="621C32FE" wp14:editId="1F66FFE8">
            <wp:extent cx="3032543" cy="32588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095" cy="3259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54EDB" w14:textId="0672487B" w:rsidR="00A653F5" w:rsidRDefault="00A653F5" w:rsidP="00A653F5">
      <w:pPr>
        <w:jc w:val="center"/>
      </w:pPr>
    </w:p>
    <w:p w14:paraId="695358C5" w14:textId="04FED16A" w:rsidR="00A653F5" w:rsidRDefault="00A653F5" w:rsidP="00A653F5">
      <w:pPr>
        <w:rPr>
          <w:rFonts w:ascii="Gill Sans MT" w:hAnsi="Gill Sans MT"/>
        </w:rPr>
      </w:pPr>
      <w:r w:rsidRPr="00A653F5">
        <w:rPr>
          <w:rFonts w:ascii="Gill Sans MT" w:hAnsi="Gill Sans MT"/>
        </w:rPr>
        <w:t xml:space="preserve">From the selected entrepreneurs, 32% in Nampula have registered business, while 25% in Maputo and 18% in Beira. </w:t>
      </w:r>
    </w:p>
    <w:p w14:paraId="3EB48827" w14:textId="2ED8264C" w:rsidR="00A653F5" w:rsidRDefault="00A653F5" w:rsidP="00A653F5">
      <w:pPr>
        <w:rPr>
          <w:rFonts w:ascii="Gill Sans MT" w:hAnsi="Gill Sans MT"/>
        </w:rPr>
      </w:pPr>
    </w:p>
    <w:p w14:paraId="3541FB31" w14:textId="0233463F" w:rsidR="00A653F5" w:rsidRPr="00A653F5" w:rsidRDefault="00A653F5" w:rsidP="00A653F5">
      <w:pPr>
        <w:rPr>
          <w:rFonts w:ascii="Gill Sans MT" w:hAnsi="Gill Sans MT"/>
          <w:b/>
          <w:bCs/>
        </w:rPr>
      </w:pPr>
      <w:r w:rsidRPr="00A653F5">
        <w:rPr>
          <w:rFonts w:ascii="Gill Sans MT" w:hAnsi="Gill Sans MT"/>
          <w:b/>
          <w:bCs/>
        </w:rPr>
        <w:t>Profit from Business</w:t>
      </w:r>
    </w:p>
    <w:p w14:paraId="041A833B" w14:textId="08292596" w:rsidR="00A653F5" w:rsidRDefault="00A653F5" w:rsidP="00A653F5">
      <w:pPr>
        <w:rPr>
          <w:rFonts w:ascii="Gill Sans MT" w:hAnsi="Gill Sans MT"/>
        </w:rPr>
      </w:pPr>
    </w:p>
    <w:p w14:paraId="2D93A9F9" w14:textId="44E189EF" w:rsidR="00A653F5" w:rsidRDefault="00A653F5" w:rsidP="00A653F5">
      <w:pPr>
        <w:jc w:val="center"/>
        <w:rPr>
          <w:rFonts w:ascii="Gill Sans MT" w:hAnsi="Gill Sans MT"/>
        </w:rPr>
      </w:pPr>
      <w:r>
        <w:rPr>
          <w:rFonts w:ascii="Gill Sans MT" w:hAnsi="Gill Sans MT"/>
          <w:noProof/>
        </w:rPr>
        <w:drawing>
          <wp:inline distT="0" distB="0" distL="0" distR="0" wp14:anchorId="5A0B4B26" wp14:editId="3987350B">
            <wp:extent cx="3328035" cy="2370713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370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5730A" w14:textId="03CAF89D" w:rsidR="00707AA2" w:rsidRDefault="00707AA2" w:rsidP="00A653F5">
      <w:pPr>
        <w:jc w:val="center"/>
        <w:rPr>
          <w:rFonts w:ascii="Gill Sans MT" w:hAnsi="Gill Sans MT"/>
        </w:rPr>
      </w:pPr>
    </w:p>
    <w:p w14:paraId="6AF7D21F" w14:textId="467696BA" w:rsidR="00707AA2" w:rsidRDefault="00891865" w:rsidP="00707AA2">
      <w:pPr>
        <w:rPr>
          <w:rFonts w:ascii="Gill Sans MT" w:hAnsi="Gill Sans MT"/>
        </w:rPr>
      </w:pPr>
      <w:r>
        <w:rPr>
          <w:rFonts w:ascii="Gill Sans MT" w:hAnsi="Gill Sans MT"/>
        </w:rPr>
        <w:t>Like</w:t>
      </w:r>
      <w:r w:rsidR="00707AA2">
        <w:rPr>
          <w:rFonts w:ascii="Gill Sans MT" w:hAnsi="Gill Sans MT"/>
        </w:rPr>
        <w:t xml:space="preserve"> the </w:t>
      </w:r>
      <w:proofErr w:type="spellStart"/>
      <w:r w:rsidR="00707AA2">
        <w:rPr>
          <w:rFonts w:ascii="Gill Sans MT" w:hAnsi="Gill Sans MT"/>
        </w:rPr>
        <w:t>Realiza</w:t>
      </w:r>
      <w:proofErr w:type="spellEnd"/>
      <w:r w:rsidR="00707AA2">
        <w:rPr>
          <w:rFonts w:ascii="Gill Sans MT" w:hAnsi="Gill Sans MT"/>
        </w:rPr>
        <w:t xml:space="preserve"> Program candidates mobilized, </w:t>
      </w:r>
      <w:proofErr w:type="gramStart"/>
      <w:r w:rsidR="00707AA2" w:rsidRPr="00707AA2">
        <w:rPr>
          <w:rFonts w:ascii="Gill Sans MT" w:hAnsi="Gill Sans MT"/>
        </w:rPr>
        <w:t>the majority of</w:t>
      </w:r>
      <w:proofErr w:type="gramEnd"/>
      <w:r w:rsidR="00707AA2" w:rsidRPr="00707AA2">
        <w:rPr>
          <w:rFonts w:ascii="Gill Sans MT" w:hAnsi="Gill Sans MT"/>
        </w:rPr>
        <w:t xml:space="preserve"> </w:t>
      </w:r>
      <w:r w:rsidR="00707AA2">
        <w:rPr>
          <w:rFonts w:ascii="Gill Sans MT" w:hAnsi="Gill Sans MT"/>
        </w:rPr>
        <w:t xml:space="preserve">the selected </w:t>
      </w:r>
      <w:r w:rsidR="00707AA2" w:rsidRPr="00707AA2">
        <w:rPr>
          <w:rFonts w:ascii="Gill Sans MT" w:hAnsi="Gill Sans MT"/>
        </w:rPr>
        <w:t>female entrepreneurs made less than five thousand meticais in profit in the last month prior to their registration</w:t>
      </w:r>
      <w:r w:rsidR="00707AA2">
        <w:rPr>
          <w:rFonts w:ascii="Gill Sans MT" w:hAnsi="Gill Sans MT"/>
        </w:rPr>
        <w:t xml:space="preserve"> in the Program</w:t>
      </w:r>
      <w:r w:rsidR="00707AA2" w:rsidRPr="00707AA2">
        <w:rPr>
          <w:rFonts w:ascii="Gill Sans MT" w:hAnsi="Gill Sans MT"/>
        </w:rPr>
        <w:t xml:space="preserve">. Maputo is the city that shows the largest number of female entrepreneurs making more profit, with </w:t>
      </w:r>
      <w:r w:rsidR="00707AA2">
        <w:rPr>
          <w:rFonts w:ascii="Gill Sans MT" w:hAnsi="Gill Sans MT"/>
        </w:rPr>
        <w:t>35</w:t>
      </w:r>
      <w:r w:rsidR="00707AA2" w:rsidRPr="00707AA2">
        <w:rPr>
          <w:rFonts w:ascii="Gill Sans MT" w:hAnsi="Gill Sans MT"/>
        </w:rPr>
        <w:t>% of entrepreneurs making more than ten thousand meticais and 2</w:t>
      </w:r>
      <w:r w:rsidR="00707AA2">
        <w:rPr>
          <w:rFonts w:ascii="Gill Sans MT" w:hAnsi="Gill Sans MT"/>
        </w:rPr>
        <w:t>5</w:t>
      </w:r>
      <w:r w:rsidR="00707AA2" w:rsidRPr="00707AA2">
        <w:rPr>
          <w:rFonts w:ascii="Gill Sans MT" w:hAnsi="Gill Sans MT"/>
        </w:rPr>
        <w:t>% makin</w:t>
      </w:r>
      <w:r w:rsidR="00707AA2">
        <w:rPr>
          <w:rFonts w:ascii="Gill Sans MT" w:hAnsi="Gill Sans MT"/>
        </w:rPr>
        <w:t>g</w:t>
      </w:r>
      <w:r w:rsidR="00707AA2" w:rsidRPr="00707AA2">
        <w:rPr>
          <w:rFonts w:ascii="Gill Sans MT" w:hAnsi="Gill Sans MT"/>
        </w:rPr>
        <w:t xml:space="preserve"> from five to ten thousand meticais. In the city of </w:t>
      </w:r>
      <w:r w:rsidR="00707AA2" w:rsidRPr="00707AA2">
        <w:rPr>
          <w:rFonts w:ascii="Gill Sans MT" w:hAnsi="Gill Sans MT"/>
        </w:rPr>
        <w:lastRenderedPageBreak/>
        <w:t xml:space="preserve">Nampula </w:t>
      </w:r>
      <w:r w:rsidR="00707AA2">
        <w:rPr>
          <w:rFonts w:ascii="Gill Sans MT" w:hAnsi="Gill Sans MT"/>
        </w:rPr>
        <w:t xml:space="preserve">30% </w:t>
      </w:r>
      <w:r w:rsidR="00707AA2" w:rsidRPr="00707AA2">
        <w:rPr>
          <w:rFonts w:ascii="Gill Sans MT" w:hAnsi="Gill Sans MT"/>
        </w:rPr>
        <w:t xml:space="preserve">of entrepreneurs </w:t>
      </w:r>
      <w:r w:rsidR="00707AA2">
        <w:rPr>
          <w:rFonts w:ascii="Gill Sans MT" w:hAnsi="Gill Sans MT"/>
        </w:rPr>
        <w:t xml:space="preserve">made </w:t>
      </w:r>
      <w:r w:rsidR="00707AA2" w:rsidRPr="00707AA2">
        <w:rPr>
          <w:rFonts w:ascii="Gill Sans MT" w:hAnsi="Gill Sans MT"/>
        </w:rPr>
        <w:t>more than ten thousand meticais in profit</w:t>
      </w:r>
      <w:r>
        <w:rPr>
          <w:rFonts w:ascii="Gill Sans MT" w:hAnsi="Gill Sans MT"/>
        </w:rPr>
        <w:t xml:space="preserve"> and</w:t>
      </w:r>
      <w:r w:rsidR="00707AA2" w:rsidRPr="00707AA2">
        <w:rPr>
          <w:rFonts w:ascii="Gill Sans MT" w:hAnsi="Gill Sans MT"/>
        </w:rPr>
        <w:t xml:space="preserve"> in Beira </w:t>
      </w:r>
      <w:r>
        <w:rPr>
          <w:rFonts w:ascii="Gill Sans MT" w:hAnsi="Gill Sans MT"/>
        </w:rPr>
        <w:t>22</w:t>
      </w:r>
      <w:r w:rsidR="00707AA2" w:rsidRPr="00707AA2">
        <w:rPr>
          <w:rFonts w:ascii="Gill Sans MT" w:hAnsi="Gill Sans MT"/>
        </w:rPr>
        <w:t xml:space="preserve">% </w:t>
      </w:r>
      <w:r>
        <w:rPr>
          <w:rFonts w:ascii="Gill Sans MT" w:hAnsi="Gill Sans MT"/>
        </w:rPr>
        <w:t xml:space="preserve">of them. </w:t>
      </w:r>
    </w:p>
    <w:p w14:paraId="7E42D917" w14:textId="77777777" w:rsidR="00891865" w:rsidRPr="00707AA2" w:rsidRDefault="00891865" w:rsidP="00707AA2">
      <w:pPr>
        <w:rPr>
          <w:rFonts w:ascii="Gill Sans MT" w:hAnsi="Gill Sans MT"/>
        </w:rPr>
      </w:pPr>
    </w:p>
    <w:p w14:paraId="7055C25C" w14:textId="77777777" w:rsidR="00891865" w:rsidRDefault="00891865" w:rsidP="00891865">
      <w:pPr>
        <w:jc w:val="both"/>
        <w:rPr>
          <w:rFonts w:ascii="Gill Sans MT" w:hAnsi="Gill Sans MT"/>
          <w:b/>
          <w:bCs/>
          <w:color w:val="202235"/>
        </w:rPr>
      </w:pPr>
      <w:r w:rsidRPr="00F24978">
        <w:rPr>
          <w:rFonts w:ascii="Gill Sans MT" w:hAnsi="Gill Sans MT"/>
          <w:b/>
          <w:bCs/>
          <w:color w:val="202235"/>
        </w:rPr>
        <w:t>Formalization through business time</w:t>
      </w:r>
      <w:r>
        <w:rPr>
          <w:rFonts w:ascii="Gill Sans MT" w:hAnsi="Gill Sans MT"/>
          <w:b/>
          <w:bCs/>
          <w:color w:val="202235"/>
        </w:rPr>
        <w:t xml:space="preserve"> of existence </w:t>
      </w:r>
    </w:p>
    <w:p w14:paraId="4044EA38" w14:textId="3B31C4B3" w:rsidR="00707AA2" w:rsidRDefault="00707AA2" w:rsidP="00707AA2">
      <w:pPr>
        <w:rPr>
          <w:rFonts w:ascii="Gill Sans MT" w:hAnsi="Gill Sans MT"/>
        </w:rPr>
      </w:pPr>
    </w:p>
    <w:p w14:paraId="7F53D88C" w14:textId="4EA764AD" w:rsidR="00891865" w:rsidRDefault="00891865" w:rsidP="00707AA2">
      <w:pPr>
        <w:rPr>
          <w:rFonts w:ascii="Gill Sans MT" w:hAnsi="Gill Sans MT"/>
        </w:rPr>
      </w:pPr>
    </w:p>
    <w:p w14:paraId="06CE1765" w14:textId="555D9673" w:rsidR="00891865" w:rsidRPr="00707AA2" w:rsidRDefault="00891865" w:rsidP="00707AA2">
      <w:pPr>
        <w:rPr>
          <w:rFonts w:ascii="Gill Sans MT" w:hAnsi="Gill Sans MT"/>
        </w:rPr>
      </w:pPr>
      <w:r>
        <w:rPr>
          <w:rFonts w:ascii="Gill Sans MT" w:hAnsi="Gill Sans MT"/>
        </w:rPr>
        <w:t>It is interesting to note that differently from the profile of candidates, most of the registered business have an average of three years of existence and this is not different f</w:t>
      </w:r>
      <w:r w:rsidR="006C0D8D">
        <w:rPr>
          <w:rFonts w:ascii="Gill Sans MT" w:hAnsi="Gill Sans MT"/>
        </w:rPr>
        <w:t>or</w:t>
      </w:r>
      <w:r>
        <w:rPr>
          <w:rFonts w:ascii="Gill Sans MT" w:hAnsi="Gill Sans MT"/>
        </w:rPr>
        <w:t xml:space="preserve"> </w:t>
      </w:r>
      <w:r w:rsidR="006C0D8D">
        <w:rPr>
          <w:rFonts w:ascii="Gill Sans MT" w:hAnsi="Gill Sans MT"/>
        </w:rPr>
        <w:t xml:space="preserve">the not registered business. </w:t>
      </w:r>
    </w:p>
    <w:p w14:paraId="2EDA4308" w14:textId="0167C36E" w:rsidR="00707AA2" w:rsidRPr="00707AA2" w:rsidRDefault="00707AA2" w:rsidP="00707AA2">
      <w:pPr>
        <w:rPr>
          <w:rFonts w:ascii="Gill Sans MT" w:hAnsi="Gill Sans MT"/>
        </w:rPr>
      </w:pPr>
    </w:p>
    <w:p w14:paraId="1CB0586F" w14:textId="66BB3FF8" w:rsidR="00707AA2" w:rsidRDefault="00891865" w:rsidP="00891865">
      <w:pPr>
        <w:jc w:val="center"/>
        <w:rPr>
          <w:rFonts w:ascii="Gill Sans MT" w:hAnsi="Gill Sans MT"/>
        </w:rPr>
      </w:pPr>
      <w:r>
        <w:rPr>
          <w:rFonts w:ascii="Gill Sans MT" w:hAnsi="Gill Sans MT"/>
          <w:noProof/>
        </w:rPr>
        <w:drawing>
          <wp:inline distT="0" distB="0" distL="0" distR="0" wp14:anchorId="01C5CB8B" wp14:editId="79D66D62">
            <wp:extent cx="4038313" cy="2536825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"/>
                    <a:stretch/>
                  </pic:blipFill>
                  <pic:spPr bwMode="auto">
                    <a:xfrm>
                      <a:off x="0" y="0"/>
                      <a:ext cx="4051198" cy="254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BC20" w14:textId="60B9F476" w:rsidR="00707AA2" w:rsidRDefault="00707AA2" w:rsidP="00A653F5">
      <w:pPr>
        <w:jc w:val="center"/>
        <w:rPr>
          <w:rFonts w:ascii="Gill Sans MT" w:hAnsi="Gill Sans MT"/>
        </w:rPr>
      </w:pPr>
    </w:p>
    <w:p w14:paraId="4BD5B9C8" w14:textId="0261A30E" w:rsidR="00891865" w:rsidRDefault="00891865" w:rsidP="00891865">
      <w:pPr>
        <w:jc w:val="both"/>
        <w:rPr>
          <w:rFonts w:ascii="Gill Sans MT" w:hAnsi="Gill Sans MT"/>
          <w:b/>
          <w:bCs/>
          <w:color w:val="202235"/>
        </w:rPr>
      </w:pPr>
      <w:r>
        <w:rPr>
          <w:rFonts w:ascii="Gill Sans MT" w:hAnsi="Gill Sans MT"/>
          <w:b/>
          <w:bCs/>
          <w:color w:val="202235"/>
        </w:rPr>
        <w:t>B</w:t>
      </w:r>
      <w:r w:rsidRPr="00F24978">
        <w:rPr>
          <w:rFonts w:ascii="Gill Sans MT" w:hAnsi="Gill Sans MT"/>
          <w:b/>
          <w:bCs/>
          <w:color w:val="202235"/>
        </w:rPr>
        <w:t>usiness time</w:t>
      </w:r>
      <w:r>
        <w:rPr>
          <w:rFonts w:ascii="Gill Sans MT" w:hAnsi="Gill Sans MT"/>
          <w:b/>
          <w:bCs/>
          <w:color w:val="202235"/>
        </w:rPr>
        <w:t xml:space="preserve"> of existence and profit</w:t>
      </w:r>
    </w:p>
    <w:p w14:paraId="76B90B6D" w14:textId="33F84F69" w:rsidR="006C0D8D" w:rsidRDefault="006C0D8D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580B2E75" w14:textId="401FCED8" w:rsidR="006C0D8D" w:rsidRDefault="006C0D8D" w:rsidP="00BC7C27">
      <w:pPr>
        <w:rPr>
          <w:rFonts w:ascii="Gill Sans MT" w:hAnsi="Gill Sans MT"/>
          <w:b/>
          <w:bCs/>
          <w:color w:val="202235"/>
        </w:rPr>
      </w:pPr>
    </w:p>
    <w:p w14:paraId="469BE8A5" w14:textId="42C06FE9" w:rsidR="006C0D8D" w:rsidRPr="00C90655" w:rsidRDefault="00C90655" w:rsidP="00BC7C27">
      <w:pPr>
        <w:rPr>
          <w:rFonts w:ascii="Gill Sans MT" w:hAnsi="Gill Sans MT"/>
          <w:color w:val="202235"/>
        </w:rPr>
      </w:pPr>
      <w:r w:rsidRPr="00C90655">
        <w:rPr>
          <w:rFonts w:ascii="Gill Sans MT" w:hAnsi="Gill Sans MT"/>
          <w:color w:val="202235"/>
        </w:rPr>
        <w:t>Different from the profile of candidates the</w:t>
      </w:r>
      <w:r w:rsidR="00BC7C27">
        <w:rPr>
          <w:rFonts w:ascii="Gill Sans MT" w:hAnsi="Gill Sans MT"/>
          <w:color w:val="202235"/>
        </w:rPr>
        <w:t xml:space="preserve"> growth of</w:t>
      </w:r>
      <w:r w:rsidRPr="00C90655">
        <w:rPr>
          <w:rFonts w:ascii="Gill Sans MT" w:hAnsi="Gill Sans MT"/>
          <w:color w:val="202235"/>
        </w:rPr>
        <w:t xml:space="preserve"> profit </w:t>
      </w:r>
      <w:r>
        <w:rPr>
          <w:rFonts w:ascii="Gill Sans MT" w:hAnsi="Gill Sans MT"/>
          <w:color w:val="202235"/>
        </w:rPr>
        <w:t>doesn’t seem to</w:t>
      </w:r>
      <w:r w:rsidRPr="00C90655">
        <w:rPr>
          <w:rFonts w:ascii="Gill Sans MT" w:hAnsi="Gill Sans MT"/>
          <w:color w:val="202235"/>
        </w:rPr>
        <w:t xml:space="preserve"> </w:t>
      </w:r>
      <w:r w:rsidR="00BC7C27">
        <w:rPr>
          <w:rFonts w:ascii="Gill Sans MT" w:hAnsi="Gill Sans MT"/>
          <w:color w:val="202235"/>
        </w:rPr>
        <w:t xml:space="preserve">be linked </w:t>
      </w:r>
      <w:r w:rsidRPr="00C90655">
        <w:rPr>
          <w:rFonts w:ascii="Gill Sans MT" w:hAnsi="Gill Sans MT"/>
          <w:color w:val="202235"/>
        </w:rPr>
        <w:t xml:space="preserve">with the years of existence. </w:t>
      </w:r>
      <w:r>
        <w:rPr>
          <w:rFonts w:ascii="Gill Sans MT" w:hAnsi="Gill Sans MT"/>
          <w:color w:val="202235"/>
        </w:rPr>
        <w:t xml:space="preserve">The businesses that made more than ten thousand meticais </w:t>
      </w:r>
      <w:proofErr w:type="spellStart"/>
      <w:r>
        <w:rPr>
          <w:rFonts w:ascii="Gill Sans MT" w:hAnsi="Gill Sans MT"/>
          <w:color w:val="202235"/>
        </w:rPr>
        <w:t>e</w:t>
      </w:r>
      <w:proofErr w:type="spellEnd"/>
      <w:r>
        <w:rPr>
          <w:rFonts w:ascii="Gill Sans MT" w:hAnsi="Gill Sans MT"/>
          <w:color w:val="202235"/>
        </w:rPr>
        <w:t xml:space="preserve"> the ones that made less than five thousand meticais have the same average of business time of existence. </w:t>
      </w:r>
      <w:r w:rsidR="00BC7C27">
        <w:rPr>
          <w:rFonts w:ascii="Gill Sans MT" w:hAnsi="Gill Sans MT"/>
          <w:color w:val="202235"/>
        </w:rPr>
        <w:t xml:space="preserve">The </w:t>
      </w:r>
      <w:r>
        <w:rPr>
          <w:rFonts w:ascii="Gill Sans MT" w:hAnsi="Gill Sans MT"/>
          <w:color w:val="202235"/>
        </w:rPr>
        <w:t xml:space="preserve">business that made </w:t>
      </w:r>
      <w:r w:rsidR="00BC7C27">
        <w:rPr>
          <w:rFonts w:ascii="Gill Sans MT" w:hAnsi="Gill Sans MT"/>
          <w:color w:val="202235"/>
        </w:rPr>
        <w:t xml:space="preserve">between five to ten thousand meticais of profit in the month prior to the registration in the </w:t>
      </w:r>
      <w:proofErr w:type="spellStart"/>
      <w:r w:rsidR="00BC7C27">
        <w:rPr>
          <w:rFonts w:ascii="Gill Sans MT" w:hAnsi="Gill Sans MT"/>
          <w:color w:val="202235"/>
        </w:rPr>
        <w:t>Realiza</w:t>
      </w:r>
      <w:proofErr w:type="spellEnd"/>
      <w:r w:rsidR="00BC7C27">
        <w:rPr>
          <w:rFonts w:ascii="Gill Sans MT" w:hAnsi="Gill Sans MT"/>
          <w:color w:val="202235"/>
        </w:rPr>
        <w:t xml:space="preserve"> Program have an average of five years of existence.</w:t>
      </w:r>
    </w:p>
    <w:p w14:paraId="2862C62F" w14:textId="77777777" w:rsidR="00C90655" w:rsidRDefault="00C90655" w:rsidP="00C90655">
      <w:pPr>
        <w:rPr>
          <w:rFonts w:ascii="Gill Sans MT" w:hAnsi="Gill Sans MT"/>
          <w:b/>
          <w:bCs/>
          <w:color w:val="202235"/>
        </w:rPr>
      </w:pPr>
    </w:p>
    <w:p w14:paraId="7C4A5C94" w14:textId="4BCE96D2" w:rsidR="00C90655" w:rsidRDefault="00C90655" w:rsidP="00BC7C27">
      <w:pPr>
        <w:jc w:val="center"/>
        <w:rPr>
          <w:rFonts w:ascii="Gill Sans MT" w:hAnsi="Gill Sans MT"/>
          <w:b/>
          <w:bCs/>
          <w:color w:val="202235"/>
        </w:rPr>
      </w:pPr>
      <w:r>
        <w:rPr>
          <w:noProof/>
        </w:rPr>
        <w:lastRenderedPageBreak/>
        <w:drawing>
          <wp:inline distT="0" distB="0" distL="0" distR="0" wp14:anchorId="4F7CD646" wp14:editId="0335090F">
            <wp:extent cx="3457575" cy="32973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29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A7FC" w14:textId="77777777" w:rsidR="00C90655" w:rsidRDefault="00C90655" w:rsidP="006C0D8D">
      <w:pPr>
        <w:jc w:val="center"/>
        <w:rPr>
          <w:rFonts w:ascii="Gill Sans MT" w:hAnsi="Gill Sans MT"/>
          <w:b/>
          <w:bCs/>
          <w:color w:val="202235"/>
        </w:rPr>
      </w:pPr>
    </w:p>
    <w:p w14:paraId="2E387971" w14:textId="4797A0BE" w:rsidR="006C0D8D" w:rsidRDefault="006C0D8D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1EFE77CF" w14:textId="2347116C" w:rsidR="006C0D8D" w:rsidRDefault="006C0D8D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5F313AFE" w14:textId="4FBB6FF1" w:rsidR="00BC7C27" w:rsidRDefault="00BC7C27" w:rsidP="00891865">
      <w:pPr>
        <w:rPr>
          <w:rFonts w:ascii="Gill Sans MT" w:hAnsi="Gill Sans MT"/>
          <w:b/>
          <w:bCs/>
          <w:color w:val="202235"/>
        </w:rPr>
      </w:pPr>
    </w:p>
    <w:p w14:paraId="3070BC9C" w14:textId="05A391E5" w:rsidR="00BC7C27" w:rsidRDefault="002759FB" w:rsidP="00891865">
      <w:pPr>
        <w:jc w:val="both"/>
        <w:rPr>
          <w:rFonts w:ascii="Gill Sans MT" w:hAnsi="Gill Sans MT"/>
          <w:b/>
          <w:bCs/>
          <w:color w:val="202235"/>
        </w:rPr>
      </w:pPr>
      <w:r>
        <w:rPr>
          <w:rFonts w:ascii="Gill Sans MT" w:hAnsi="Gill Sans MT"/>
          <w:b/>
          <w:bCs/>
          <w:color w:val="202235"/>
        </w:rPr>
        <w:t xml:space="preserve">Business sector </w:t>
      </w:r>
    </w:p>
    <w:p w14:paraId="6F20A5D3" w14:textId="5286933A" w:rsidR="002759FB" w:rsidRDefault="002759FB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0FCAF06A" w14:textId="7BF45F2D" w:rsidR="002759FB" w:rsidRDefault="00A60D25" w:rsidP="00891865">
      <w:pPr>
        <w:jc w:val="both"/>
        <w:rPr>
          <w:rFonts w:ascii="Gill Sans MT" w:hAnsi="Gill Sans MT"/>
          <w:color w:val="202235"/>
        </w:rPr>
      </w:pPr>
      <w:r w:rsidRPr="00A60D25">
        <w:rPr>
          <w:rFonts w:ascii="Gill Sans MT" w:hAnsi="Gill Sans MT"/>
          <w:color w:val="202235"/>
        </w:rPr>
        <w:t xml:space="preserve">The great majority of the business from the selected entrepreneurs are from the food sector. The city of Beira </w:t>
      </w:r>
      <w:proofErr w:type="gramStart"/>
      <w:r w:rsidRPr="00A60D25">
        <w:rPr>
          <w:rFonts w:ascii="Gill Sans MT" w:hAnsi="Gill Sans MT"/>
          <w:color w:val="202235"/>
        </w:rPr>
        <w:t>have</w:t>
      </w:r>
      <w:proofErr w:type="gramEnd"/>
      <w:r w:rsidRPr="00A60D25">
        <w:rPr>
          <w:rFonts w:ascii="Gill Sans MT" w:hAnsi="Gill Sans MT"/>
          <w:color w:val="202235"/>
        </w:rPr>
        <w:t xml:space="preserve"> 63% of the business from the food sector, Nampula have 55% and Maputo 40%. Business in the beauty sector </w:t>
      </w:r>
      <w:proofErr w:type="gramStart"/>
      <w:r w:rsidRPr="00A60D25">
        <w:rPr>
          <w:rFonts w:ascii="Gill Sans MT" w:hAnsi="Gill Sans MT"/>
          <w:color w:val="202235"/>
        </w:rPr>
        <w:t>are</w:t>
      </w:r>
      <w:proofErr w:type="gramEnd"/>
      <w:r w:rsidRPr="00A60D25">
        <w:rPr>
          <w:rFonts w:ascii="Gill Sans MT" w:hAnsi="Gill Sans MT"/>
          <w:color w:val="202235"/>
        </w:rPr>
        <w:t xml:space="preserve"> also quit frequent</w:t>
      </w:r>
      <w:r w:rsidR="00736EA4">
        <w:rPr>
          <w:rFonts w:ascii="Gill Sans MT" w:hAnsi="Gill Sans MT"/>
          <w:color w:val="202235"/>
        </w:rPr>
        <w:t xml:space="preserve">, the city of Beira 26% of the business in the area of beauty, similar to Maputo with 25% and Nampula with 24%. </w:t>
      </w:r>
    </w:p>
    <w:p w14:paraId="68F4479E" w14:textId="5D312865" w:rsidR="00736EA4" w:rsidRPr="00A60D25" w:rsidRDefault="00736EA4" w:rsidP="00891865">
      <w:pPr>
        <w:jc w:val="both"/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 xml:space="preserve">As presented in the chart </w:t>
      </w:r>
      <w:proofErr w:type="spellStart"/>
      <w:r>
        <w:rPr>
          <w:rFonts w:ascii="Gill Sans MT" w:hAnsi="Gill Sans MT"/>
          <w:color w:val="202235"/>
        </w:rPr>
        <w:t>bellow</w:t>
      </w:r>
      <w:proofErr w:type="spellEnd"/>
      <w:r>
        <w:rPr>
          <w:rFonts w:ascii="Gill Sans MT" w:hAnsi="Gill Sans MT"/>
          <w:color w:val="202235"/>
        </w:rPr>
        <w:t xml:space="preserve"> the amount of “other” sector of business that are more frequent in the city of Maputo, with 33%, can be related to different types of services promoted by the entrepreneurs as accountability, events promotion, design, human resources services others. </w:t>
      </w:r>
    </w:p>
    <w:p w14:paraId="7D1C3C00" w14:textId="146E2B35" w:rsidR="002759FB" w:rsidRDefault="002759FB" w:rsidP="002759FB">
      <w:pPr>
        <w:jc w:val="center"/>
        <w:rPr>
          <w:rFonts w:ascii="Gill Sans MT" w:hAnsi="Gill Sans MT"/>
          <w:b/>
          <w:bCs/>
          <w:color w:val="202235"/>
        </w:rPr>
      </w:pPr>
      <w:r>
        <w:rPr>
          <w:rFonts w:ascii="Gill Sans MT" w:hAnsi="Gill Sans MT"/>
          <w:b/>
          <w:bCs/>
          <w:noProof/>
          <w:color w:val="202235"/>
        </w:rPr>
        <w:drawing>
          <wp:inline distT="0" distB="0" distL="0" distR="0" wp14:anchorId="7E501D48" wp14:editId="086BD5ED">
            <wp:extent cx="3314700" cy="3062672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80" cy="3074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A997D" w14:textId="77777777" w:rsidR="002759FB" w:rsidRDefault="002759FB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5B07D15F" w14:textId="77777777" w:rsidR="00BC7C27" w:rsidRDefault="00BC7C27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1B1CCEAF" w14:textId="43B65805" w:rsidR="00891865" w:rsidRPr="002B23A2" w:rsidRDefault="002759FB" w:rsidP="00891865">
      <w:pPr>
        <w:jc w:val="both"/>
        <w:rPr>
          <w:rFonts w:ascii="Gill Sans MT" w:hAnsi="Gill Sans MT"/>
          <w:b/>
          <w:bCs/>
          <w:color w:val="202235"/>
        </w:rPr>
      </w:pPr>
      <w:r>
        <w:rPr>
          <w:rFonts w:ascii="Gill Sans MT" w:hAnsi="Gill Sans MT"/>
          <w:b/>
          <w:bCs/>
          <w:color w:val="202235"/>
        </w:rPr>
        <w:t xml:space="preserve">Business Sector and </w:t>
      </w:r>
      <w:r w:rsidR="00891865" w:rsidRPr="002B23A2">
        <w:rPr>
          <w:rFonts w:ascii="Gill Sans MT" w:hAnsi="Gill Sans MT"/>
          <w:b/>
          <w:bCs/>
          <w:color w:val="202235"/>
        </w:rPr>
        <w:t xml:space="preserve">Profit </w:t>
      </w:r>
    </w:p>
    <w:p w14:paraId="327F2AD1" w14:textId="455B99E6" w:rsidR="00891865" w:rsidRDefault="00891865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1929E3C1" w14:textId="77777777" w:rsidR="006B748F" w:rsidRDefault="00736EA4" w:rsidP="00891865">
      <w:pPr>
        <w:jc w:val="both"/>
        <w:rPr>
          <w:rFonts w:ascii="Gill Sans MT" w:hAnsi="Gill Sans MT"/>
          <w:color w:val="202235"/>
        </w:rPr>
      </w:pPr>
      <w:r w:rsidRPr="006B748F">
        <w:rPr>
          <w:rFonts w:ascii="Gill Sans MT" w:hAnsi="Gill Sans MT"/>
          <w:color w:val="202235"/>
        </w:rPr>
        <w:t xml:space="preserve">Based on the data collected with the selected entrepreneurs, the business sector cannot be related to </w:t>
      </w:r>
      <w:r w:rsidR="006B748F" w:rsidRPr="006B748F">
        <w:rPr>
          <w:rFonts w:ascii="Gill Sans MT" w:hAnsi="Gill Sans MT"/>
          <w:color w:val="202235"/>
        </w:rPr>
        <w:t xml:space="preserve">the profit made. The business sectors of food, entertainment, </w:t>
      </w:r>
      <w:proofErr w:type="gramStart"/>
      <w:r w:rsidR="006B748F" w:rsidRPr="006B748F">
        <w:rPr>
          <w:rFonts w:ascii="Gill Sans MT" w:hAnsi="Gill Sans MT"/>
          <w:color w:val="202235"/>
        </w:rPr>
        <w:t>beauty</w:t>
      </w:r>
      <w:proofErr w:type="gramEnd"/>
      <w:r w:rsidR="006B748F" w:rsidRPr="006B748F">
        <w:rPr>
          <w:rFonts w:ascii="Gill Sans MT" w:hAnsi="Gill Sans MT"/>
          <w:color w:val="202235"/>
        </w:rPr>
        <w:t xml:space="preserve"> and others have similar have similar profit distributions</w:t>
      </w:r>
      <w:r w:rsidR="006B748F">
        <w:rPr>
          <w:rFonts w:ascii="Gill Sans MT" w:hAnsi="Gill Sans MT"/>
          <w:color w:val="202235"/>
        </w:rPr>
        <w:t xml:space="preserve">. </w:t>
      </w:r>
    </w:p>
    <w:p w14:paraId="662BDD7A" w14:textId="22B9FA5A" w:rsidR="002759FB" w:rsidRPr="006B748F" w:rsidRDefault="006B748F" w:rsidP="00891865">
      <w:pPr>
        <w:jc w:val="both"/>
        <w:rPr>
          <w:rFonts w:ascii="Gill Sans MT" w:hAnsi="Gill Sans MT"/>
          <w:color w:val="202235"/>
        </w:rPr>
      </w:pPr>
      <w:r>
        <w:rPr>
          <w:rFonts w:ascii="Gill Sans MT" w:hAnsi="Gill Sans MT"/>
          <w:color w:val="202235"/>
        </w:rPr>
        <w:t xml:space="preserve">In the chart </w:t>
      </w:r>
      <w:r w:rsidR="00B26C5D">
        <w:rPr>
          <w:rFonts w:ascii="Gill Sans MT" w:hAnsi="Gill Sans MT"/>
          <w:color w:val="202235"/>
        </w:rPr>
        <w:t>below</w:t>
      </w:r>
      <w:r>
        <w:rPr>
          <w:rFonts w:ascii="Gill Sans MT" w:hAnsi="Gill Sans MT"/>
          <w:color w:val="202235"/>
        </w:rPr>
        <w:t xml:space="preserve"> we can see that the food sector </w:t>
      </w:r>
      <w:r w:rsidR="00B26C5D">
        <w:rPr>
          <w:rFonts w:ascii="Gill Sans MT" w:hAnsi="Gill Sans MT"/>
          <w:color w:val="202235"/>
        </w:rPr>
        <w:t>has</w:t>
      </w:r>
      <w:r>
        <w:rPr>
          <w:rFonts w:ascii="Gill Sans MT" w:hAnsi="Gill Sans MT"/>
          <w:color w:val="202235"/>
        </w:rPr>
        <w:t xml:space="preserve"> 45% of entrepreneurs with less than five thousand</w:t>
      </w:r>
      <w:r w:rsidR="00B26C5D">
        <w:rPr>
          <w:rFonts w:ascii="Gill Sans MT" w:hAnsi="Gill Sans MT"/>
          <w:color w:val="202235"/>
        </w:rPr>
        <w:t xml:space="preserve"> and 25% with ten thousand of profit</w:t>
      </w:r>
      <w:r>
        <w:rPr>
          <w:rFonts w:ascii="Gill Sans MT" w:hAnsi="Gill Sans MT"/>
          <w:color w:val="202235"/>
        </w:rPr>
        <w:t xml:space="preserve"> meticais</w:t>
      </w:r>
      <w:r w:rsidR="00B26C5D">
        <w:rPr>
          <w:rFonts w:ascii="Gill Sans MT" w:hAnsi="Gill Sans MT"/>
          <w:color w:val="202235"/>
        </w:rPr>
        <w:t>. This fact</w:t>
      </w:r>
      <w:r w:rsidRPr="006B748F">
        <w:rPr>
          <w:rFonts w:ascii="Gill Sans MT" w:hAnsi="Gill Sans MT"/>
          <w:color w:val="202235"/>
        </w:rPr>
        <w:t xml:space="preserve"> could be explained by the variety of businesses in the sector, from full catering services, restaurants to the sale of selected and made-to-order items</w:t>
      </w:r>
      <w:r>
        <w:rPr>
          <w:rFonts w:ascii="Gill Sans MT" w:hAnsi="Gill Sans MT"/>
          <w:color w:val="202235"/>
        </w:rPr>
        <w:t>. The same can be truth for the beauty sector, with 42% of entrepreneurs that made less than five thousand but also 33% with more than ten thousand of profit</w:t>
      </w:r>
      <w:r w:rsidR="00B26C5D">
        <w:rPr>
          <w:rFonts w:ascii="Gill Sans MT" w:hAnsi="Gill Sans MT"/>
          <w:color w:val="202235"/>
        </w:rPr>
        <w:t xml:space="preserve">, demonstrating a variety of profiles per sector, since </w:t>
      </w:r>
      <w:r w:rsidRPr="006B748F">
        <w:rPr>
          <w:rFonts w:ascii="Gill Sans MT" w:hAnsi="Gill Sans MT"/>
          <w:color w:val="202235"/>
        </w:rPr>
        <w:t xml:space="preserve">businesses </w:t>
      </w:r>
      <w:r w:rsidR="00B26C5D">
        <w:rPr>
          <w:rFonts w:ascii="Gill Sans MT" w:hAnsi="Gill Sans MT"/>
          <w:color w:val="202235"/>
        </w:rPr>
        <w:t>related to</w:t>
      </w:r>
      <w:r w:rsidRPr="006B748F">
        <w:rPr>
          <w:rFonts w:ascii="Gill Sans MT" w:hAnsi="Gill Sans MT"/>
          <w:color w:val="202235"/>
        </w:rPr>
        <w:t xml:space="preserve"> braiding hair at home to salons with structured physical space</w:t>
      </w:r>
      <w:r w:rsidR="00B26C5D">
        <w:rPr>
          <w:rFonts w:ascii="Gill Sans MT" w:hAnsi="Gill Sans MT"/>
          <w:color w:val="202235"/>
        </w:rPr>
        <w:t xml:space="preserve">. </w:t>
      </w:r>
    </w:p>
    <w:p w14:paraId="1304CA30" w14:textId="77777777" w:rsidR="002759FB" w:rsidRDefault="002759FB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62F991D6" w14:textId="444C1094" w:rsidR="00891865" w:rsidRDefault="002759FB" w:rsidP="00A60D25">
      <w:pPr>
        <w:jc w:val="center"/>
        <w:rPr>
          <w:rFonts w:ascii="Gill Sans MT" w:hAnsi="Gill Sans MT"/>
          <w:b/>
          <w:bCs/>
          <w:color w:val="202235"/>
        </w:rPr>
      </w:pPr>
      <w:r>
        <w:rPr>
          <w:rFonts w:ascii="Gill Sans MT" w:hAnsi="Gill Sans MT"/>
          <w:b/>
          <w:bCs/>
          <w:noProof/>
          <w:color w:val="202235"/>
        </w:rPr>
        <w:drawing>
          <wp:inline distT="0" distB="0" distL="0" distR="0" wp14:anchorId="0043BF33" wp14:editId="1D3CE5E4">
            <wp:extent cx="3522980" cy="2276945"/>
            <wp:effectExtent l="0" t="0" r="127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65" t="26907"/>
                    <a:stretch/>
                  </pic:blipFill>
                  <pic:spPr bwMode="auto">
                    <a:xfrm>
                      <a:off x="0" y="0"/>
                      <a:ext cx="3532001" cy="22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D2CF" w14:textId="77777777" w:rsidR="002759FB" w:rsidRDefault="002759FB" w:rsidP="00891865">
      <w:pPr>
        <w:jc w:val="both"/>
        <w:rPr>
          <w:rFonts w:ascii="Gill Sans MT" w:hAnsi="Gill Sans MT"/>
          <w:b/>
          <w:bCs/>
          <w:color w:val="202235"/>
        </w:rPr>
      </w:pPr>
    </w:p>
    <w:p w14:paraId="58E42EBA" w14:textId="311AE062" w:rsidR="00707AA2" w:rsidRPr="00A653F5" w:rsidRDefault="002759FB" w:rsidP="00A60D25">
      <w:pPr>
        <w:jc w:val="center"/>
        <w:rPr>
          <w:rFonts w:ascii="Gill Sans MT" w:hAnsi="Gill Sans MT"/>
        </w:rPr>
      </w:pPr>
      <w:r>
        <w:rPr>
          <w:rFonts w:ascii="Gill Sans MT" w:hAnsi="Gill Sans MT"/>
          <w:noProof/>
        </w:rPr>
        <w:drawing>
          <wp:inline distT="0" distB="0" distL="0" distR="0" wp14:anchorId="362D58C7" wp14:editId="2CCDD2E1">
            <wp:extent cx="1756833" cy="7905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r="54130" b="78718"/>
                    <a:stretch/>
                  </pic:blipFill>
                  <pic:spPr bwMode="auto">
                    <a:xfrm>
                      <a:off x="0" y="0"/>
                      <a:ext cx="1770773" cy="79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CF0B" w14:textId="77777777" w:rsidR="00A653F5" w:rsidRPr="004C5342" w:rsidRDefault="00A653F5" w:rsidP="00A653F5"/>
    <w:p w14:paraId="0C5A8F5B" w14:textId="1F73E8C0" w:rsidR="004D17BB" w:rsidRDefault="004D17BB" w:rsidP="004D17BB">
      <w:pPr>
        <w:pStyle w:val="Heading1NONUM"/>
        <w:numPr>
          <w:ilvl w:val="0"/>
          <w:numId w:val="30"/>
        </w:numPr>
        <w:rPr>
          <w:color w:val="202235"/>
        </w:rPr>
      </w:pPr>
      <w:bookmarkStart w:id="20" w:name="_Toc119698540"/>
      <w:r>
        <w:rPr>
          <w:color w:val="202235"/>
        </w:rPr>
        <w:t>Candidates and selected entrepreneur’s</w:t>
      </w:r>
      <w:bookmarkEnd w:id="20"/>
      <w:r>
        <w:rPr>
          <w:color w:val="202235"/>
        </w:rPr>
        <w:t xml:space="preserve"> </w:t>
      </w:r>
    </w:p>
    <w:p w14:paraId="3CB4D53B" w14:textId="00651D37" w:rsidR="009A2601" w:rsidRDefault="009A2601" w:rsidP="009A2601">
      <w:pPr>
        <w:pStyle w:val="Heading1NONUM"/>
        <w:ind w:left="644"/>
        <w:rPr>
          <w:color w:val="202235"/>
        </w:rPr>
      </w:pPr>
    </w:p>
    <w:p w14:paraId="421E8638" w14:textId="313A1FA6" w:rsidR="009A2601" w:rsidRDefault="009A2601" w:rsidP="009A2601">
      <w:pPr>
        <w:pStyle w:val="Heading1NONUM"/>
        <w:ind w:left="644"/>
        <w:rPr>
          <w:color w:val="202235"/>
        </w:rPr>
      </w:pPr>
      <w:proofErr w:type="spellStart"/>
      <w:r>
        <w:rPr>
          <w:color w:val="202235"/>
        </w:rPr>
        <w:t>Mobilizadas</w:t>
      </w:r>
      <w:proofErr w:type="spellEnd"/>
      <w:r>
        <w:rPr>
          <w:color w:val="202235"/>
        </w:rPr>
        <w:t xml:space="preserve"> </w:t>
      </w:r>
    </w:p>
    <w:p w14:paraId="1DDD0071" w14:textId="773B16B8" w:rsidR="009A2601" w:rsidRDefault="007A5CDE" w:rsidP="009A2601">
      <w:pPr>
        <w:pStyle w:val="Heading1NONUM"/>
        <w:ind w:left="644"/>
        <w:rPr>
          <w:color w:val="202235"/>
        </w:rPr>
      </w:pPr>
      <w:r>
        <w:rPr>
          <w:noProof/>
        </w:rPr>
        <w:lastRenderedPageBreak/>
        <w:drawing>
          <wp:inline distT="0" distB="0" distL="0" distR="0" wp14:anchorId="568F397B" wp14:editId="5F92AD1A">
            <wp:extent cx="5727700" cy="3272790"/>
            <wp:effectExtent l="0" t="0" r="635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831C" w14:textId="7B8B9949" w:rsidR="007A5CDE" w:rsidRDefault="007A5CDE" w:rsidP="009A2601">
      <w:pPr>
        <w:pStyle w:val="Heading1NONUM"/>
        <w:ind w:left="644"/>
        <w:rPr>
          <w:color w:val="202235"/>
        </w:rPr>
      </w:pPr>
      <w:r>
        <w:rPr>
          <w:noProof/>
        </w:rPr>
        <w:drawing>
          <wp:inline distT="0" distB="0" distL="0" distR="0" wp14:anchorId="485B0DD5" wp14:editId="1ADF173F">
            <wp:extent cx="5727700" cy="2545715"/>
            <wp:effectExtent l="0" t="0" r="635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77B6" w14:textId="35F15410" w:rsidR="007A5CDE" w:rsidRDefault="007A5CDE" w:rsidP="009A2601">
      <w:pPr>
        <w:pStyle w:val="Heading1NONUM"/>
        <w:ind w:left="644"/>
        <w:rPr>
          <w:color w:val="202235"/>
        </w:rPr>
      </w:pPr>
    </w:p>
    <w:p w14:paraId="0632C694" w14:textId="7F900332" w:rsidR="007A5CDE" w:rsidRDefault="007A5CDE" w:rsidP="009A2601">
      <w:pPr>
        <w:pStyle w:val="Heading1NONUM"/>
        <w:ind w:left="644"/>
        <w:rPr>
          <w:color w:val="202235"/>
        </w:rPr>
      </w:pPr>
      <w:proofErr w:type="spellStart"/>
      <w:r>
        <w:rPr>
          <w:color w:val="202235"/>
        </w:rPr>
        <w:t>Selecionadas</w:t>
      </w:r>
      <w:proofErr w:type="spellEnd"/>
    </w:p>
    <w:p w14:paraId="56977597" w14:textId="0B871240" w:rsidR="007A5CDE" w:rsidRDefault="007A5CDE" w:rsidP="009A2601">
      <w:pPr>
        <w:pStyle w:val="Heading1NONUM"/>
        <w:ind w:left="644"/>
        <w:rPr>
          <w:color w:val="202235"/>
        </w:rPr>
      </w:pPr>
    </w:p>
    <w:p w14:paraId="5411511B" w14:textId="29B7E8BD" w:rsidR="00517D51" w:rsidRDefault="00517D51" w:rsidP="00517D51">
      <w:pPr>
        <w:pStyle w:val="Heading1NONUM"/>
        <w:rPr>
          <w:color w:val="202235"/>
          <w:lang w:val="pt-PT"/>
        </w:rPr>
      </w:pPr>
      <w:commentRangeStart w:id="21"/>
      <w:r>
        <w:rPr>
          <w:noProof/>
        </w:rPr>
        <w:lastRenderedPageBreak/>
        <w:drawing>
          <wp:inline distT="0" distB="0" distL="0" distR="0" wp14:anchorId="1A8323CC" wp14:editId="7B7A5D9A">
            <wp:extent cx="5727700" cy="3084195"/>
            <wp:effectExtent l="0" t="0" r="635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DA71B1">
        <w:rPr>
          <w:rStyle w:val="Refdecomentrio"/>
          <w:rFonts w:ascii="Times New Roman" w:hAnsi="Times New Roman"/>
          <w:b w:val="0"/>
          <w:bCs w:val="0"/>
          <w:color w:val="auto"/>
          <w:lang w:val="en-GB"/>
        </w:rPr>
        <w:commentReference w:id="21"/>
      </w:r>
    </w:p>
    <w:p w14:paraId="0F686691" w14:textId="7B5F10A3" w:rsidR="00DA71B1" w:rsidRDefault="00DA71B1" w:rsidP="00517D51">
      <w:pPr>
        <w:pStyle w:val="Heading1NONUM"/>
        <w:rPr>
          <w:color w:val="202235"/>
          <w:lang w:val="pt-PT"/>
        </w:rPr>
      </w:pPr>
      <w:r>
        <w:rPr>
          <w:noProof/>
        </w:rPr>
        <w:drawing>
          <wp:inline distT="0" distB="0" distL="0" distR="0" wp14:anchorId="090E3867" wp14:editId="7330417B">
            <wp:extent cx="6536267" cy="294132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36267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A8A" w14:textId="10B7851A" w:rsidR="00DA71B1" w:rsidRDefault="00DA71B1" w:rsidP="00517D51">
      <w:pPr>
        <w:pStyle w:val="Heading1NONUM"/>
        <w:rPr>
          <w:color w:val="202235"/>
          <w:lang w:val="pt-PT"/>
        </w:rPr>
      </w:pPr>
    </w:p>
    <w:p w14:paraId="34595981" w14:textId="42C7DD8D" w:rsidR="00DA71B1" w:rsidRPr="00DA71B1" w:rsidRDefault="00DA71B1" w:rsidP="00517D51">
      <w:pPr>
        <w:pStyle w:val="Heading1NONUM"/>
        <w:rPr>
          <w:color w:val="202235"/>
          <w:lang w:val="pt-PT"/>
        </w:rPr>
      </w:pPr>
    </w:p>
    <w:p w14:paraId="1A0838ED" w14:textId="77777777" w:rsidR="004D17BB" w:rsidRPr="00DA71B1" w:rsidRDefault="004D17BB" w:rsidP="004D17BB">
      <w:pPr>
        <w:rPr>
          <w:rFonts w:ascii="Gill Sans MT" w:hAnsi="Gill Sans MT"/>
          <w:color w:val="202235"/>
          <w:lang w:val="pt-PT"/>
        </w:rPr>
      </w:pPr>
    </w:p>
    <w:p w14:paraId="093A4006" w14:textId="464D2EC6" w:rsidR="004D17BB" w:rsidRPr="00DA71B1" w:rsidRDefault="004D17BB" w:rsidP="004D17BB">
      <w:pPr>
        <w:rPr>
          <w:rFonts w:ascii="Gill Sans MT" w:hAnsi="Gill Sans MT"/>
          <w:color w:val="202235"/>
          <w:lang w:val="en-US"/>
        </w:rPr>
      </w:pPr>
      <w:commentRangeStart w:id="22"/>
      <w:r w:rsidRPr="00DA71B1">
        <w:rPr>
          <w:rFonts w:ascii="Gill Sans MT" w:hAnsi="Gill Sans MT"/>
          <w:color w:val="202235"/>
          <w:lang w:val="en-US"/>
        </w:rPr>
        <w:t>– Age</w:t>
      </w:r>
    </w:p>
    <w:p w14:paraId="4385593C" w14:textId="30BDE872" w:rsidR="004D17BB" w:rsidRPr="00DA71B1" w:rsidRDefault="004D17BB" w:rsidP="004D17BB">
      <w:pPr>
        <w:rPr>
          <w:rFonts w:ascii="Gill Sans MT" w:hAnsi="Gill Sans MT"/>
          <w:color w:val="202235"/>
          <w:lang w:val="en-US"/>
        </w:rPr>
      </w:pPr>
      <w:r w:rsidRPr="00DA71B1">
        <w:rPr>
          <w:rFonts w:ascii="Gill Sans MT" w:hAnsi="Gill Sans MT"/>
          <w:color w:val="202235"/>
          <w:lang w:val="en-US"/>
        </w:rPr>
        <w:t>- Area/</w:t>
      </w:r>
      <w:proofErr w:type="spellStart"/>
      <w:r w:rsidRPr="00DA71B1">
        <w:rPr>
          <w:rFonts w:ascii="Gill Sans MT" w:hAnsi="Gill Sans MT"/>
          <w:color w:val="202235"/>
          <w:lang w:val="en-US"/>
        </w:rPr>
        <w:t>Neigborhood</w:t>
      </w:r>
      <w:proofErr w:type="spellEnd"/>
      <w:r w:rsidRPr="00DA71B1">
        <w:rPr>
          <w:rFonts w:ascii="Gill Sans MT" w:hAnsi="Gill Sans MT"/>
          <w:color w:val="202235"/>
          <w:lang w:val="en-US"/>
        </w:rPr>
        <w:t xml:space="preserve"> </w:t>
      </w:r>
      <w:commentRangeEnd w:id="22"/>
      <w:r>
        <w:rPr>
          <w:rStyle w:val="Refdecomentrio"/>
        </w:rPr>
        <w:commentReference w:id="22"/>
      </w:r>
    </w:p>
    <w:p w14:paraId="008B3B14" w14:textId="77777777" w:rsidR="004D17BB" w:rsidRPr="004D17BB" w:rsidRDefault="004D17BB" w:rsidP="004D17BB">
      <w:pPr>
        <w:rPr>
          <w:rFonts w:ascii="Gill Sans MT" w:hAnsi="Gill Sans MT"/>
          <w:color w:val="202235"/>
          <w:lang w:val="en-US"/>
        </w:rPr>
      </w:pPr>
    </w:p>
    <w:p w14:paraId="5D1EA904" w14:textId="4B72A0AE" w:rsidR="004D17BB" w:rsidRPr="004C5342" w:rsidRDefault="004C5342" w:rsidP="004D17BB">
      <w:pPr>
        <w:pStyle w:val="Heading1NONUM"/>
        <w:numPr>
          <w:ilvl w:val="0"/>
          <w:numId w:val="30"/>
        </w:numPr>
      </w:pPr>
      <w:bookmarkStart w:id="23" w:name="_Toc119698541"/>
      <w:commentRangeStart w:id="24"/>
      <w:r w:rsidRPr="004C5342">
        <w:rPr>
          <w:color w:val="202235"/>
        </w:rPr>
        <w:t xml:space="preserve">Key strategic considerations for future mobilization </w:t>
      </w:r>
      <w:commentRangeEnd w:id="24"/>
      <w:r w:rsidR="004D17BB">
        <w:rPr>
          <w:rStyle w:val="Refdecomentrio"/>
          <w:rFonts w:ascii="Times New Roman" w:hAnsi="Times New Roman"/>
          <w:b w:val="0"/>
          <w:bCs w:val="0"/>
          <w:color w:val="auto"/>
          <w:lang w:val="en-GB"/>
        </w:rPr>
        <w:commentReference w:id="24"/>
      </w:r>
      <w:bookmarkEnd w:id="23"/>
    </w:p>
    <w:sectPr w:rsidR="004D17BB" w:rsidRPr="004C5342" w:rsidSect="00073763">
      <w:type w:val="continuous"/>
      <w:pgSz w:w="11900" w:h="16840"/>
      <w:pgMar w:top="1440" w:right="1440" w:bottom="1440" w:left="1440" w:header="0" w:footer="0" w:gutter="0"/>
      <w:cols w:space="68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Julia Cardoni" w:date="2022-11-18T21:15:00Z" w:initials="JC">
    <w:p w14:paraId="2D1A35FB" w14:textId="338BFB03" w:rsidR="004D17BB" w:rsidRPr="004D17BB" w:rsidRDefault="004D17BB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4D17BB">
        <w:rPr>
          <w:lang w:val="pt-PT"/>
        </w:rPr>
        <w:t>Tania, poderia escrever um p</w:t>
      </w:r>
      <w:r>
        <w:rPr>
          <w:lang w:val="pt-PT"/>
        </w:rPr>
        <w:t xml:space="preserve">aragrafo para o que foi feito na mobilização e outros para as aprendizagens e desafios? </w:t>
      </w:r>
    </w:p>
  </w:comment>
  <w:comment w:id="21" w:author="Dercio (Ligada)" w:date="2022-11-23T00:25:00Z" w:initials="D(">
    <w:p w14:paraId="66AF4ED4" w14:textId="77777777" w:rsidR="00DA71B1" w:rsidRDefault="00DA71B1" w:rsidP="00747A95">
      <w:pPr>
        <w:pStyle w:val="Textodecomentrio"/>
      </w:pPr>
      <w:r>
        <w:rPr>
          <w:rStyle w:val="Refdecomentrio"/>
        </w:rPr>
        <w:annotationRef/>
      </w:r>
      <w:r>
        <w:t xml:space="preserve">50% das empreendedoras selecionadas a idade varia de 25 à 37; 26 à 38 e 27 à 40 anos para cidade de Nampula, Maputo e Beira, respectivamente. </w:t>
      </w:r>
    </w:p>
  </w:comment>
  <w:comment w:id="22" w:author="Julia Cardoni" w:date="2022-11-18T21:16:00Z" w:initials="JC">
    <w:p w14:paraId="1C29690D" w14:textId="34768B39" w:rsidR="004D17BB" w:rsidRPr="004D17BB" w:rsidRDefault="004D17BB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4D17BB">
        <w:rPr>
          <w:lang w:val="pt-PT"/>
        </w:rPr>
        <w:t>Dercio, poderia trazer</w:t>
      </w:r>
      <w:r>
        <w:rPr>
          <w:lang w:val="pt-PT"/>
        </w:rPr>
        <w:t xml:space="preserve"> aqui os</w:t>
      </w:r>
      <w:r w:rsidRPr="004D17BB">
        <w:rPr>
          <w:lang w:val="pt-PT"/>
        </w:rPr>
        <w:t xml:space="preserve"> dados s</w:t>
      </w:r>
      <w:r>
        <w:rPr>
          <w:lang w:val="pt-PT"/>
        </w:rPr>
        <w:t xml:space="preserve">obre as idades das empreendedoras e as cidades de onde são, tanto para as mobilizadas como para as selecionadas. Se puderes cruzar o dado de idade e formalização do negocio seria ótimo também para inserir aqui.  </w:t>
      </w:r>
    </w:p>
  </w:comment>
  <w:comment w:id="24" w:author="Julia Cardoni" w:date="2022-11-18T21:10:00Z" w:initials="JC">
    <w:p w14:paraId="72153212" w14:textId="48293269" w:rsidR="004D17BB" w:rsidRPr="004D17BB" w:rsidRDefault="004D17BB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4D17BB">
        <w:rPr>
          <w:lang w:val="pt-PT"/>
        </w:rPr>
        <w:t>Tania, poderias escrever um pouco s</w:t>
      </w:r>
      <w:r>
        <w:rPr>
          <w:lang w:val="pt-PT"/>
        </w:rPr>
        <w:t xml:space="preserve">obre isso. Penso que meia página estaria suficiente.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1A35FB" w15:done="0"/>
  <w15:commentEx w15:paraId="66AF4ED4" w15:done="0"/>
  <w15:commentEx w15:paraId="1C29690D" w15:done="0"/>
  <w15:commentEx w15:paraId="7215321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27479" w16cex:dateUtc="2022-11-19T00:15:00Z"/>
  <w16cex:commentExtensible w16cex:durableId="2727E6E8" w16cex:dateUtc="2022-11-22T22:25:00Z"/>
  <w16cex:commentExtensible w16cex:durableId="272274CB" w16cex:dateUtc="2022-11-19T00:16:00Z"/>
  <w16cex:commentExtensible w16cex:durableId="27227354" w16cex:dateUtc="2022-11-19T00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1A35FB" w16cid:durableId="27227479"/>
  <w16cid:commentId w16cid:paraId="66AF4ED4" w16cid:durableId="2727E6E8"/>
  <w16cid:commentId w16cid:paraId="1C29690D" w16cid:durableId="272274CB"/>
  <w16cid:commentId w16cid:paraId="72153212" w16cid:durableId="272273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F1AE3" w14:textId="77777777" w:rsidR="0091190F" w:rsidRDefault="0091190F" w:rsidP="00B41477">
      <w:r>
        <w:separator/>
      </w:r>
    </w:p>
    <w:p w14:paraId="15B7515B" w14:textId="77777777" w:rsidR="0091190F" w:rsidRDefault="0091190F"/>
  </w:endnote>
  <w:endnote w:type="continuationSeparator" w:id="0">
    <w:p w14:paraId="3117FA96" w14:textId="77777777" w:rsidR="0091190F" w:rsidRDefault="0091190F" w:rsidP="00B41477">
      <w:r>
        <w:continuationSeparator/>
      </w:r>
    </w:p>
    <w:p w14:paraId="7FF51FF5" w14:textId="77777777" w:rsidR="0091190F" w:rsidRDefault="009119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randing SemiboldItalic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417169785"/>
      <w:docPartObj>
        <w:docPartGallery w:val="Page Numbers (Bottom of Page)"/>
        <w:docPartUnique/>
      </w:docPartObj>
    </w:sdtPr>
    <w:sdtContent>
      <w:p w14:paraId="4F3016CB" w14:textId="77777777" w:rsidR="00007C4F" w:rsidRDefault="00007C4F" w:rsidP="00007C4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2E74443" w14:textId="77777777" w:rsidR="00007C4F" w:rsidRDefault="00007C4F" w:rsidP="00007C4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rFonts w:ascii="Gill Sans MT" w:hAnsi="Gill Sans MT"/>
        <w:color w:val="202235"/>
        <w:sz w:val="20"/>
        <w:szCs w:val="20"/>
      </w:rPr>
      <w:id w:val="-1124845896"/>
      <w:docPartObj>
        <w:docPartGallery w:val="Page Numbers (Bottom of Page)"/>
        <w:docPartUnique/>
      </w:docPartObj>
    </w:sdtPr>
    <w:sdtContent>
      <w:p w14:paraId="15B214AB" w14:textId="77777777" w:rsidR="00007C4F" w:rsidRPr="00007C4F" w:rsidRDefault="00007C4F" w:rsidP="00117A78">
        <w:pPr>
          <w:pStyle w:val="Rodap"/>
          <w:framePr w:wrap="none" w:vAnchor="text" w:hAnchor="page" w:x="11009" w:y="7"/>
          <w:jc w:val="right"/>
          <w:rPr>
            <w:rStyle w:val="Nmerodepgina"/>
            <w:rFonts w:ascii="Gill Sans MT" w:hAnsi="Gill Sans MT"/>
            <w:color w:val="202235"/>
            <w:sz w:val="20"/>
            <w:szCs w:val="20"/>
          </w:rPr>
        </w:pP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fldChar w:fldCharType="begin"/>
        </w: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instrText xml:space="preserve"> PAGE </w:instrText>
        </w: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fldChar w:fldCharType="separate"/>
        </w:r>
        <w:r w:rsidRPr="00007C4F">
          <w:rPr>
            <w:rStyle w:val="Nmerodepgina"/>
            <w:rFonts w:ascii="Gill Sans MT" w:hAnsi="Gill Sans MT"/>
            <w:noProof/>
            <w:color w:val="202235"/>
            <w:sz w:val="20"/>
            <w:szCs w:val="20"/>
          </w:rPr>
          <w:t>3</w:t>
        </w: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fldChar w:fldCharType="end"/>
        </w:r>
      </w:p>
    </w:sdtContent>
  </w:sdt>
  <w:p w14:paraId="6BCFA66E" w14:textId="77777777" w:rsidR="003765E5" w:rsidRDefault="003765E5">
    <w:pPr>
      <w:pStyle w:val="Rodap"/>
      <w:rPr>
        <w:rFonts w:ascii="Gill Sans MT" w:hAnsi="Gill Sans MT"/>
        <w:b/>
        <w:bCs/>
        <w:sz w:val="20"/>
        <w:szCs w:val="20"/>
      </w:rPr>
    </w:pPr>
  </w:p>
  <w:p w14:paraId="1830C0A6" w14:textId="77777777" w:rsidR="00073763" w:rsidRDefault="00073763">
    <w:pPr>
      <w:pStyle w:val="Rodap"/>
      <w:rPr>
        <w:rFonts w:ascii="Gill Sans MT" w:hAnsi="Gill Sans MT"/>
        <w:b/>
        <w:bCs/>
        <w:sz w:val="20"/>
        <w:szCs w:val="20"/>
      </w:rPr>
    </w:pPr>
  </w:p>
  <w:p w14:paraId="215B6F5B" w14:textId="77777777" w:rsidR="00073763" w:rsidRPr="00007C4F" w:rsidRDefault="00073763">
    <w:pPr>
      <w:pStyle w:val="Rodap"/>
      <w:rPr>
        <w:rFonts w:ascii="Branding SemiboldItalic" w:hAnsi="Branding SemiboldItalic"/>
        <w:b/>
        <w:bCs/>
        <w:i/>
        <w:iCs/>
        <w:color w:val="A6A6A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3D0D0" w14:textId="1A34CCD8" w:rsidR="00073763" w:rsidRDefault="00073763" w:rsidP="00073763">
    <w:r w:rsidRPr="00007C4F">
      <w:rPr>
        <w:rFonts w:ascii="Gill Sans MT" w:hAnsi="Gill Sans MT"/>
        <w:b/>
        <w:bCs/>
        <w:sz w:val="20"/>
        <w:szCs w:val="20"/>
      </w:rPr>
      <w:t>www.muvamoz.co.mz</w:t>
    </w:r>
    <w:r>
      <w:rPr>
        <w:rFonts w:ascii="Gill Sans MT" w:hAnsi="Gill Sans MT"/>
        <w:b/>
        <w:bCs/>
        <w:sz w:val="20"/>
        <w:szCs w:val="20"/>
      </w:rPr>
      <w:t xml:space="preserve">      </w:t>
    </w:r>
    <w:r>
      <w:rPr>
        <w:rFonts w:ascii="Gill Sans MT" w:hAnsi="Gill Sans MT"/>
        <w:b/>
        <w:bCs/>
        <w:sz w:val="20"/>
        <w:szCs w:val="20"/>
        <w:lang w:val="en-US"/>
      </w:rPr>
      <w:t xml:space="preserve">                                               </w:t>
    </w:r>
    <w:r>
      <w:rPr>
        <w:lang w:val="en-US"/>
      </w:rPr>
      <w:t xml:space="preserve">     </w:t>
    </w:r>
    <w:r>
      <w:t xml:space="preserve">   </w:t>
    </w:r>
    <w:r>
      <w:rPr>
        <w:lang w:val="en-US"/>
      </w:rPr>
      <w:t xml:space="preserve"> </w:t>
    </w:r>
    <w:r>
      <w:t xml:space="preserve">  </w:t>
    </w:r>
    <w:r>
      <w:fldChar w:fldCharType="begin"/>
    </w:r>
    <w:r>
      <w:instrText xml:space="preserve"> INCLUDEPICTURE "https://www.afd.fr/sites/afd/files/2020-10-11-16-19/Logo-1680.png" \* MERGEFORMATINET </w:instrText>
    </w:r>
    <w:r w:rsidR="00000000">
      <w:fldChar w:fldCharType="separate"/>
    </w:r>
    <w:r>
      <w:fldChar w:fldCharType="end"/>
    </w:r>
  </w:p>
  <w:p w14:paraId="13AE8751" w14:textId="77777777" w:rsidR="00073763" w:rsidRDefault="0007376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386071292"/>
      <w:docPartObj>
        <w:docPartGallery w:val="Page Numbers (Bottom of Page)"/>
        <w:docPartUnique/>
      </w:docPartObj>
    </w:sdtPr>
    <w:sdtContent>
      <w:p w14:paraId="59B0CD7C" w14:textId="77777777" w:rsidR="007554FA" w:rsidRDefault="007554FA" w:rsidP="00007C4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EC7E5B6" w14:textId="77777777" w:rsidR="007554FA" w:rsidRDefault="007554FA" w:rsidP="00007C4F">
    <w:pPr>
      <w:pStyle w:val="Rodap"/>
      <w:ind w:right="360"/>
    </w:pPr>
  </w:p>
  <w:p w14:paraId="05C464E4" w14:textId="77777777" w:rsidR="007554FA" w:rsidRDefault="007554F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rFonts w:ascii="Gill Sans MT" w:hAnsi="Gill Sans MT"/>
        <w:color w:val="202235"/>
        <w:sz w:val="20"/>
        <w:szCs w:val="20"/>
      </w:rPr>
      <w:id w:val="89986451"/>
      <w:docPartObj>
        <w:docPartGallery w:val="Page Numbers (Bottom of Page)"/>
        <w:docPartUnique/>
      </w:docPartObj>
    </w:sdtPr>
    <w:sdtContent>
      <w:p w14:paraId="11B4E507" w14:textId="77777777" w:rsidR="007554FA" w:rsidRPr="00007C4F" w:rsidRDefault="007554FA" w:rsidP="00117A78">
        <w:pPr>
          <w:pStyle w:val="Rodap"/>
          <w:framePr w:wrap="none" w:vAnchor="text" w:hAnchor="page" w:x="11009" w:y="7"/>
          <w:jc w:val="right"/>
          <w:rPr>
            <w:rStyle w:val="Nmerodepgina"/>
            <w:rFonts w:ascii="Gill Sans MT" w:hAnsi="Gill Sans MT"/>
            <w:color w:val="202235"/>
            <w:sz w:val="20"/>
            <w:szCs w:val="20"/>
          </w:rPr>
        </w:pP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fldChar w:fldCharType="begin"/>
        </w: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instrText xml:space="preserve"> PAGE </w:instrText>
        </w: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fldChar w:fldCharType="separate"/>
        </w:r>
        <w:r w:rsidRPr="00007C4F">
          <w:rPr>
            <w:rStyle w:val="Nmerodepgina"/>
            <w:rFonts w:ascii="Gill Sans MT" w:hAnsi="Gill Sans MT"/>
            <w:noProof/>
            <w:color w:val="202235"/>
            <w:sz w:val="20"/>
            <w:szCs w:val="20"/>
          </w:rPr>
          <w:t>3</w:t>
        </w:r>
        <w:r w:rsidRPr="00007C4F">
          <w:rPr>
            <w:rStyle w:val="Nmerodepgina"/>
            <w:rFonts w:ascii="Gill Sans MT" w:hAnsi="Gill Sans MT"/>
            <w:color w:val="202235"/>
            <w:sz w:val="20"/>
            <w:szCs w:val="20"/>
          </w:rPr>
          <w:fldChar w:fldCharType="end"/>
        </w:r>
      </w:p>
    </w:sdtContent>
  </w:sdt>
  <w:p w14:paraId="63C2F836" w14:textId="77777777" w:rsidR="00073763" w:rsidRDefault="00073763"/>
  <w:p w14:paraId="49B91213" w14:textId="77777777" w:rsidR="00073763" w:rsidRDefault="00073763"/>
  <w:p w14:paraId="5BF7304D" w14:textId="77777777" w:rsidR="007554FA" w:rsidRDefault="00040EB8">
    <w:r>
      <w:rPr>
        <w:noProof/>
      </w:rPr>
      <w:drawing>
        <wp:anchor distT="0" distB="0" distL="114300" distR="114300" simplePos="0" relativeHeight="251690496" behindDoc="1" locked="0" layoutInCell="0" allowOverlap="1" wp14:anchorId="71911B91" wp14:editId="66DB6C34">
          <wp:simplePos x="0" y="0"/>
          <wp:positionH relativeFrom="margin">
            <wp:posOffset>-914400</wp:posOffset>
          </wp:positionH>
          <wp:positionV relativeFrom="margin">
            <wp:posOffset>-1116330</wp:posOffset>
          </wp:positionV>
          <wp:extent cx="7562850" cy="10699750"/>
          <wp:effectExtent l="0" t="0" r="6350" b="0"/>
          <wp:wrapNone/>
          <wp:docPr id="388" name="Picture 3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699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B090" w14:textId="77777777" w:rsidR="007554FA" w:rsidRDefault="007554F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6DD89" w14:textId="77777777" w:rsidR="0091190F" w:rsidRDefault="0091190F" w:rsidP="00B41477">
      <w:r>
        <w:separator/>
      </w:r>
    </w:p>
    <w:p w14:paraId="31CD9B06" w14:textId="77777777" w:rsidR="0091190F" w:rsidRDefault="0091190F"/>
  </w:footnote>
  <w:footnote w:type="continuationSeparator" w:id="0">
    <w:p w14:paraId="0472A41B" w14:textId="77777777" w:rsidR="0091190F" w:rsidRDefault="0091190F" w:rsidP="00B41477">
      <w:r>
        <w:continuationSeparator/>
      </w:r>
    </w:p>
    <w:p w14:paraId="3D0E4679" w14:textId="77777777" w:rsidR="0091190F" w:rsidRDefault="009119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32CEE" w14:textId="77777777" w:rsidR="00066954" w:rsidRDefault="00000000" w:rsidP="00073763">
    <w:pPr>
      <w:pStyle w:val="Cabealho"/>
    </w:pPr>
    <w:r>
      <w:rPr>
        <w:noProof/>
      </w:rPr>
      <w:pict w14:anchorId="51CCA9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5523424" o:spid="_x0000_s1027" type="#_x0000_t75" alt="" style="position:absolute;margin-left:0;margin-top:0;width:595.5pt;height:842.5pt;z-index:-25163622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UVA_BG_WordArtboard 3 copy 4@2x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96FD2" w14:textId="77777777" w:rsidR="00007C4F" w:rsidRDefault="00000000" w:rsidP="00073763">
    <w:pPr>
      <w:pStyle w:val="Cabealho"/>
    </w:pPr>
    <w:r>
      <w:rPr>
        <w:noProof/>
      </w:rPr>
      <w:pict w14:anchorId="339945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5523425" o:spid="_x0000_s1026" type="#_x0000_t75" alt="" style="position:absolute;margin-left:0;margin-top:0;width:595.5pt;height:842.5pt;z-index:-2516331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UVA_BG_WordArtboard 3 copy 4@2x"/>
          <w10:wrap anchorx="margin" anchory="margin"/>
        </v:shape>
      </w:pict>
    </w:r>
  </w:p>
  <w:p w14:paraId="40739B63" w14:textId="77777777" w:rsidR="00007C4F" w:rsidRDefault="00007C4F" w:rsidP="00073763">
    <w:pPr>
      <w:pStyle w:val="Cabealho"/>
    </w:pPr>
  </w:p>
  <w:p w14:paraId="2E1D0579" w14:textId="77777777" w:rsidR="00007C4F" w:rsidRDefault="00007C4F" w:rsidP="00073763">
    <w:pPr>
      <w:pStyle w:val="Cabealho"/>
    </w:pPr>
  </w:p>
  <w:p w14:paraId="2A67CB00" w14:textId="77777777" w:rsidR="00007C4F" w:rsidRDefault="00073763" w:rsidP="00073763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0" locked="0" layoutInCell="1" allowOverlap="1" wp14:anchorId="1A0B3689" wp14:editId="3B37D7BF">
              <wp:simplePos x="0" y="0"/>
              <wp:positionH relativeFrom="column">
                <wp:posOffset>-93980</wp:posOffset>
              </wp:positionH>
              <wp:positionV relativeFrom="paragraph">
                <wp:posOffset>108894</wp:posOffset>
              </wp:positionV>
              <wp:extent cx="6313319" cy="226695"/>
              <wp:effectExtent l="0" t="0" r="0" b="0"/>
              <wp:wrapNone/>
              <wp:docPr id="421" name="Group 4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3319" cy="226695"/>
                        <a:chOff x="-1183352" y="11142"/>
                        <a:chExt cx="6313964" cy="249555"/>
                      </a:xfrm>
                    </wpg:grpSpPr>
                    <wps:wsp>
                      <wps:cNvPr id="422" name="Text Box 2"/>
                      <wps:cNvSpPr txBox="1">
                        <a:spLocks/>
                      </wps:cNvSpPr>
                      <wps:spPr>
                        <a:xfrm>
                          <a:off x="-1183352" y="11142"/>
                          <a:ext cx="319722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223625" w14:textId="5EB58C30" w:rsidR="00007C4F" w:rsidRPr="004F293C" w:rsidRDefault="004F293C" w:rsidP="00007C4F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Cs/>
                                <w:color w:val="202235"/>
                                <w:spacing w:val="100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bCs/>
                                <w:iCs/>
                                <w:color w:val="202235"/>
                                <w:spacing w:val="100"/>
                                <w:sz w:val="12"/>
                                <w:szCs w:val="12"/>
                                <w:lang w:val="en-US"/>
                              </w:rPr>
                              <w:t xml:space="preserve">RELATÓRIO SEMESTRAL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3" name="Picture 42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674745" y="11151"/>
                          <a:ext cx="455867" cy="16269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0B3689" id="Group 421" o:spid="_x0000_s1027" style="position:absolute;margin-left:-7.4pt;margin-top:8.55pt;width:497.1pt;height:17.85pt;z-index:251674112;mso-width-relative:margin;mso-height-relative:margin" coordorigin="-11833,111" coordsize="63139,24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-11833;top:111;width:31971;height:2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" filled="f" stroked="f">
                <v:textbox>
                  <w:txbxContent>
                    <w:p w14:paraId="3D223625" w14:textId="5EB58C30" w:rsidR="00007C4F" w:rsidRPr="004F293C" w:rsidRDefault="004F293C" w:rsidP="00007C4F">
                      <w:pPr>
                        <w:rPr>
                          <w:rFonts w:ascii="Gill Sans MT" w:hAnsi="Gill Sans MT"/>
                          <w:b/>
                          <w:bCs/>
                          <w:iCs/>
                          <w:color w:val="202235"/>
                          <w:spacing w:val="100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ascii="Gill Sans MT" w:hAnsi="Gill Sans MT"/>
                          <w:b/>
                          <w:bCs/>
                          <w:iCs/>
                          <w:color w:val="202235"/>
                          <w:spacing w:val="100"/>
                          <w:sz w:val="12"/>
                          <w:szCs w:val="12"/>
                          <w:lang w:val="en-US"/>
                        </w:rPr>
                        <w:t xml:space="preserve">RELATÓRIO SEMESTRAL </w:t>
                      </w:r>
                    </w:p>
                  </w:txbxContent>
                </v:textbox>
              </v:shape>
              <v:shape id="Picture 423" o:spid="_x0000_s1029" type="#_x0000_t75" style="position:absolute;left:46747;top:111;width:4559;height: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">
                <v:imagedata r:id="rId3" o:title=""/>
              </v:shape>
            </v:group>
          </w:pict>
        </mc:Fallback>
      </mc:AlternateContent>
    </w:r>
  </w:p>
  <w:p w14:paraId="6AE382E2" w14:textId="77777777" w:rsidR="00B41477" w:rsidRDefault="00B0455B" w:rsidP="00073763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85C9A25" wp14:editId="43925C87">
              <wp:simplePos x="0" y="0"/>
              <wp:positionH relativeFrom="column">
                <wp:posOffset>1080135</wp:posOffset>
              </wp:positionH>
              <wp:positionV relativeFrom="paragraph">
                <wp:posOffset>93980</wp:posOffset>
              </wp:positionV>
              <wp:extent cx="272415" cy="91440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2415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778F316" w14:textId="77777777" w:rsidR="002F3120" w:rsidRDefault="002F3120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5C9A25" id="Text Box 16" o:spid="_x0000_s1030" type="#_x0000_t202" style="position:absolute;margin-left:85.05pt;margin-top:7.4pt;width:21.45pt;height:1in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" filled="f" stroked="f">
              <v:textbox>
                <w:txbxContent>
                  <w:p w14:paraId="3778F316" w14:textId="77777777" w:rsidR="002F3120" w:rsidRDefault="002F3120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434AB" w14:textId="77777777" w:rsidR="00073763" w:rsidRDefault="00000000" w:rsidP="00073763">
    <w:pPr>
      <w:pStyle w:val="Cabealho"/>
      <w:rPr>
        <w:noProof/>
      </w:rPr>
    </w:pPr>
    <w:r>
      <w:rPr>
        <w:noProof/>
      </w:rPr>
      <w:pict w14:anchorId="60F46D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5523423" o:spid="_x0000_s1025" type="#_x0000_t75" alt="" style="position:absolute;margin-left:0;margin-top:0;width:595.5pt;height:842.5pt;z-index:-2516392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UVA_BG_WordArtboard 3 copy 4@2x"/>
          <w10:wrap anchorx="margin" anchory="margin"/>
        </v:shape>
      </w:pict>
    </w:r>
    <w:r w:rsidR="00073763">
      <w:rPr>
        <w:noProof/>
      </w:rPr>
      <mc:AlternateContent>
        <mc:Choice Requires="wpg">
          <w:drawing>
            <wp:anchor distT="0" distB="0" distL="114300" distR="114300" simplePos="0" relativeHeight="251692544" behindDoc="0" locked="0" layoutInCell="1" allowOverlap="1" wp14:anchorId="1C2430C1" wp14:editId="336F1E33">
              <wp:simplePos x="0" y="0"/>
              <wp:positionH relativeFrom="column">
                <wp:posOffset>-39370</wp:posOffset>
              </wp:positionH>
              <wp:positionV relativeFrom="paragraph">
                <wp:posOffset>306705</wp:posOffset>
              </wp:positionV>
              <wp:extent cx="6313170" cy="226695"/>
              <wp:effectExtent l="0" t="0" r="0" b="0"/>
              <wp:wrapNone/>
              <wp:docPr id="40" name="Group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3170" cy="226695"/>
                        <a:chOff x="-1183352" y="11142"/>
                        <a:chExt cx="6313964" cy="249555"/>
                      </a:xfrm>
                    </wpg:grpSpPr>
                    <wps:wsp>
                      <wps:cNvPr id="41" name="Text Box 2"/>
                      <wps:cNvSpPr txBox="1">
                        <a:spLocks/>
                      </wps:cNvSpPr>
                      <wps:spPr>
                        <a:xfrm>
                          <a:off x="-1183352" y="11142"/>
                          <a:ext cx="319722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10EB99" w14:textId="4FF04DBD" w:rsidR="00073763" w:rsidRPr="00555363" w:rsidRDefault="00555363" w:rsidP="00073763">
                            <w:pPr>
                              <w:pStyle w:val="Cabealh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PROFILE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" name="Picture 4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674745" y="11151"/>
                          <a:ext cx="455867" cy="1626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2430C1" id="Group 40" o:spid="_x0000_s1031" style="position:absolute;margin-left:-3.1pt;margin-top:24.15pt;width:497.1pt;height:17.85pt;z-index:251692544;mso-width-relative:margin;mso-height-relative:margin" coordorigin="-11833,111" coordsize="63139,24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-11833;top:111;width:31971;height:2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" filled="f" stroked="f">
                <v:textbox>
                  <w:txbxContent>
                    <w:p w14:paraId="7D10EB99" w14:textId="4FF04DBD" w:rsidR="00073763" w:rsidRPr="00555363" w:rsidRDefault="00555363" w:rsidP="00073763">
                      <w:pPr>
                        <w:pStyle w:val="Cabealh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PROFILE DESCRIPTION</w:t>
                      </w:r>
                    </w:p>
                  </w:txbxContent>
                </v:textbox>
              </v:shape>
              <v:shape id="Picture 42" o:spid="_x0000_s1033" type="#_x0000_t75" style="position:absolute;left:46747;top:111;width:4559;height: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">
                <v:imagedata r:id="rId3" o:title=""/>
              </v:shape>
            </v:group>
          </w:pict>
        </mc:Fallback>
      </mc:AlternateContent>
    </w:r>
  </w:p>
  <w:p w14:paraId="01F56921" w14:textId="77777777" w:rsidR="00073763" w:rsidRDefault="00073763" w:rsidP="00073763">
    <w:pPr>
      <w:pStyle w:val="Cabealho"/>
      <w:rPr>
        <w:noProof/>
      </w:rPr>
    </w:pPr>
  </w:p>
  <w:p w14:paraId="3ECEC4C5" w14:textId="77777777" w:rsidR="00073763" w:rsidRDefault="00073763" w:rsidP="00073763">
    <w:pPr>
      <w:pStyle w:val="Cabealho"/>
      <w:rPr>
        <w:noProof/>
      </w:rPr>
    </w:pPr>
  </w:p>
  <w:p w14:paraId="1D5F92BC" w14:textId="77777777" w:rsidR="003765E5" w:rsidRDefault="00066954" w:rsidP="00073763">
    <w:pPr>
      <w:pStyle w:val="Cabealho"/>
    </w:pPr>
    <w:r w:rsidRPr="00066954">
      <w:rPr>
        <w:noProof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8224D" w14:textId="77777777" w:rsidR="007554FA" w:rsidRDefault="00040EB8" w:rsidP="00073763">
    <w:pPr>
      <w:pStyle w:val="Cabealho"/>
    </w:pPr>
    <w:r>
      <w:rPr>
        <w:noProof/>
      </w:rPr>
      <w:drawing>
        <wp:anchor distT="0" distB="0" distL="114300" distR="114300" simplePos="0" relativeHeight="251689472" behindDoc="1" locked="0" layoutInCell="0" allowOverlap="1" wp14:anchorId="7F4CC5CB" wp14:editId="3F4D04F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2850" cy="10699750"/>
          <wp:effectExtent l="0" t="0" r="6350" b="0"/>
          <wp:wrapNone/>
          <wp:docPr id="387" name="Picture 38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699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928B87E" w14:textId="77777777" w:rsidR="007554FA" w:rsidRDefault="007554F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CC6F3" w14:textId="77777777" w:rsidR="007554FA" w:rsidRDefault="007554FA" w:rsidP="00073763">
    <w:pPr>
      <w:pStyle w:val="Cabealho"/>
    </w:pPr>
  </w:p>
  <w:p w14:paraId="40893244" w14:textId="77777777" w:rsidR="007554FA" w:rsidRDefault="007554FA" w:rsidP="00073763">
    <w:pPr>
      <w:pStyle w:val="Cabealho"/>
    </w:pPr>
  </w:p>
  <w:p w14:paraId="6A5A3A4F" w14:textId="77777777" w:rsidR="007554FA" w:rsidRDefault="00073763" w:rsidP="00073763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87424" behindDoc="0" locked="0" layoutInCell="1" allowOverlap="1" wp14:anchorId="08C45A44" wp14:editId="6FC790B5">
              <wp:simplePos x="0" y="0"/>
              <wp:positionH relativeFrom="column">
                <wp:posOffset>-93980</wp:posOffset>
              </wp:positionH>
              <wp:positionV relativeFrom="paragraph">
                <wp:posOffset>101600</wp:posOffset>
              </wp:positionV>
              <wp:extent cx="6313170" cy="226695"/>
              <wp:effectExtent l="0" t="0" r="0" b="0"/>
              <wp:wrapNone/>
              <wp:docPr id="18" name="Group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3170" cy="226695"/>
                        <a:chOff x="-1183352" y="11142"/>
                        <a:chExt cx="6313964" cy="249555"/>
                      </a:xfrm>
                    </wpg:grpSpPr>
                    <wps:wsp>
                      <wps:cNvPr id="19" name="Text Box 2"/>
                      <wps:cNvSpPr txBox="1">
                        <a:spLocks/>
                      </wps:cNvSpPr>
                      <wps:spPr>
                        <a:xfrm>
                          <a:off x="-1183352" y="11142"/>
                          <a:ext cx="319722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F58EC" w14:textId="6053A062" w:rsidR="007554FA" w:rsidRPr="00FD7ECB" w:rsidRDefault="00FD7ECB" w:rsidP="00007C4F">
                            <w:pPr>
                              <w:rPr>
                                <w:rFonts w:ascii="Gill Sans MT" w:hAnsi="Gill Sans MT"/>
                                <w:b/>
                                <w:bCs/>
                                <w:iCs/>
                                <w:color w:val="202235"/>
                                <w:spacing w:val="100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bCs/>
                                <w:iCs/>
                                <w:color w:val="202235"/>
                                <w:spacing w:val="100"/>
                                <w:sz w:val="12"/>
                                <w:szCs w:val="12"/>
                                <w:lang w:val="en-US"/>
                              </w:rPr>
                              <w:t>RELATÓRIO SEMESTRAL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2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674745" y="11151"/>
                          <a:ext cx="455867" cy="16269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C45A44" id="Group 18" o:spid="_x0000_s1034" style="position:absolute;margin-left:-7.4pt;margin-top:8pt;width:497.1pt;height:17.85pt;z-index:251687424;mso-width-relative:margin;mso-height-relative:margin" coordorigin="-11833,111" coordsize="63139,24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5" type="#_x0000_t202" style="position:absolute;left:-11833;top:111;width:31971;height:2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" filled="f" stroked="f">
                <v:textbox>
                  <w:txbxContent>
                    <w:p w14:paraId="501F58EC" w14:textId="6053A062" w:rsidR="007554FA" w:rsidRPr="00FD7ECB" w:rsidRDefault="00FD7ECB" w:rsidP="00007C4F">
                      <w:pPr>
                        <w:rPr>
                          <w:rFonts w:ascii="Gill Sans MT" w:hAnsi="Gill Sans MT"/>
                          <w:b/>
                          <w:bCs/>
                          <w:iCs/>
                          <w:color w:val="202235"/>
                          <w:spacing w:val="100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ascii="Gill Sans MT" w:hAnsi="Gill Sans MT"/>
                          <w:b/>
                          <w:bCs/>
                          <w:iCs/>
                          <w:color w:val="202235"/>
                          <w:spacing w:val="100"/>
                          <w:sz w:val="12"/>
                          <w:szCs w:val="12"/>
                          <w:lang w:val="en-US"/>
                        </w:rPr>
                        <w:t>RELATÓRIO SEMESTRAL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36" type="#_x0000_t75" style="position:absolute;left:46747;top:111;width:4559;height: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">
                <v:imagedata r:id="rId2" o:title=""/>
              </v:shape>
            </v:group>
          </w:pict>
        </mc:Fallback>
      </mc:AlternateContent>
    </w:r>
  </w:p>
  <w:p w14:paraId="227BE036" w14:textId="77777777" w:rsidR="007554FA" w:rsidRDefault="007554FA" w:rsidP="00073763">
    <w:pPr>
      <w:pStyle w:val="Cabealho"/>
    </w:pPr>
  </w:p>
  <w:p w14:paraId="05554698" w14:textId="77777777" w:rsidR="007554FA" w:rsidRDefault="007554FA" w:rsidP="00073763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56075DD3" wp14:editId="73A73B0B">
              <wp:simplePos x="0" y="0"/>
              <wp:positionH relativeFrom="column">
                <wp:posOffset>1080135</wp:posOffset>
              </wp:positionH>
              <wp:positionV relativeFrom="paragraph">
                <wp:posOffset>93980</wp:posOffset>
              </wp:positionV>
              <wp:extent cx="272415" cy="914400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2415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59EEBA5B" w14:textId="77777777" w:rsidR="007554FA" w:rsidRDefault="007554FA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075DD3" id="Text Box 21" o:spid="_x0000_s1037" type="#_x0000_t202" style="position:absolute;margin-left:85.05pt;margin-top:7.4pt;width:21.45pt;height:1in;z-index:251685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" filled="f" stroked="f">
              <v:textbox>
                <w:txbxContent>
                  <w:p w14:paraId="59EEBA5B" w14:textId="77777777" w:rsidR="007554FA" w:rsidRDefault="007554FA"/>
                </w:txbxContent>
              </v:textbox>
            </v:shape>
          </w:pict>
        </mc:Fallback>
      </mc:AlternateContent>
    </w:r>
  </w:p>
  <w:p w14:paraId="3381F9EE" w14:textId="77777777" w:rsidR="007554FA" w:rsidRDefault="007554FA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4DA35" w14:textId="77777777" w:rsidR="007554FA" w:rsidRDefault="00040EB8" w:rsidP="00073763">
    <w:pPr>
      <w:pStyle w:val="Cabealho"/>
    </w:pPr>
    <w:r>
      <w:rPr>
        <w:noProof/>
      </w:rPr>
      <w:drawing>
        <wp:anchor distT="0" distB="0" distL="114300" distR="114300" simplePos="0" relativeHeight="251688448" behindDoc="1" locked="0" layoutInCell="0" allowOverlap="1" wp14:anchorId="0AD301B4" wp14:editId="5BF4FEB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2850" cy="10699750"/>
          <wp:effectExtent l="0" t="0" r="6350" b="0"/>
          <wp:wrapNone/>
          <wp:docPr id="391" name="Picture 39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699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54FA">
      <w:rPr>
        <w:noProof/>
      </w:rPr>
      <mc:AlternateContent>
        <mc:Choice Requires="wpg">
          <w:drawing>
            <wp:anchor distT="0" distB="0" distL="114300" distR="114300" simplePos="0" relativeHeight="251686400" behindDoc="0" locked="0" layoutInCell="1" allowOverlap="1" wp14:anchorId="60DC0E97" wp14:editId="75289077">
              <wp:simplePos x="0" y="0"/>
              <wp:positionH relativeFrom="column">
                <wp:posOffset>0</wp:posOffset>
              </wp:positionH>
              <wp:positionV relativeFrom="paragraph">
                <wp:posOffset>309282</wp:posOffset>
              </wp:positionV>
              <wp:extent cx="6220386" cy="226871"/>
              <wp:effectExtent l="0" t="0" r="3175" b="1905"/>
              <wp:wrapNone/>
              <wp:docPr id="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0386" cy="226871"/>
                        <a:chOff x="-1089212" y="11142"/>
                        <a:chExt cx="6220386" cy="249555"/>
                      </a:xfrm>
                    </wpg:grpSpPr>
                    <wps:wsp>
                      <wps:cNvPr id="23" name="Text Box 2"/>
                      <wps:cNvSpPr txBox="1">
                        <a:spLocks/>
                      </wps:cNvSpPr>
                      <wps:spPr>
                        <a:xfrm>
                          <a:off x="-1089212" y="11142"/>
                          <a:ext cx="319722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87ED41" w14:textId="77777777" w:rsidR="007554FA" w:rsidRPr="00066954" w:rsidRDefault="007554FA" w:rsidP="00F345CE">
                            <w:pPr>
                              <w:jc w:val="center"/>
                              <w:rPr>
                                <w:rFonts w:ascii="Gill Sans MT" w:hAnsi="Gill Sans MT"/>
                                <w:b/>
                                <w:bCs/>
                                <w:iCs/>
                                <w:color w:val="202235"/>
                                <w:spacing w:val="100"/>
                                <w:sz w:val="16"/>
                                <w:szCs w:val="16"/>
                              </w:rPr>
                            </w:pPr>
                            <w:r w:rsidRPr="00066954">
                              <w:rPr>
                                <w:rFonts w:ascii="Gill Sans MT" w:hAnsi="Gill Sans MT"/>
                                <w:b/>
                                <w:bCs/>
                                <w:iCs/>
                                <w:color w:val="202235"/>
                                <w:spacing w:val="100"/>
                                <w:sz w:val="16"/>
                                <w:szCs w:val="16"/>
                              </w:rPr>
                              <w:t>LITERATURE REVIEW BRIEF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Picture 2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464424" y="11151"/>
                          <a:ext cx="666750" cy="2381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DC0E97" id="Group 22" o:spid="_x0000_s1038" style="position:absolute;margin-left:0;margin-top:24.35pt;width:489.8pt;height:17.85pt;z-index:251686400;mso-width-relative:margin;mso-height-relative:margin" coordorigin="-10892,111" coordsize="62203,249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9" type="#_x0000_t202" style="position:absolute;left:-10892;top:111;width:31972;height:2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" filled="f" stroked="f">
                <v:textbox>
                  <w:txbxContent>
                    <w:p w14:paraId="0587ED41" w14:textId="77777777" w:rsidR="007554FA" w:rsidRPr="00066954" w:rsidRDefault="007554FA" w:rsidP="00F345CE">
                      <w:pPr>
                        <w:jc w:val="center"/>
                        <w:rPr>
                          <w:rFonts w:ascii="Gill Sans MT" w:hAnsi="Gill Sans MT"/>
                          <w:b/>
                          <w:bCs/>
                          <w:iCs/>
                          <w:color w:val="202235"/>
                          <w:spacing w:val="100"/>
                          <w:sz w:val="16"/>
                          <w:szCs w:val="16"/>
                        </w:rPr>
                      </w:pPr>
                      <w:r w:rsidRPr="00066954">
                        <w:rPr>
                          <w:rFonts w:ascii="Gill Sans MT" w:hAnsi="Gill Sans MT"/>
                          <w:b/>
                          <w:bCs/>
                          <w:iCs/>
                          <w:color w:val="202235"/>
                          <w:spacing w:val="100"/>
                          <w:sz w:val="16"/>
                          <w:szCs w:val="16"/>
                        </w:rPr>
                        <w:t>LITERATURE REVIEW BRIEF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" o:spid="_x0000_s1040" type="#_x0000_t75" style="position:absolute;left:44644;top:111;width:6667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">
                <v:imagedata r:id="rId3" o:title=""/>
              </v:shape>
            </v:group>
          </w:pict>
        </mc:Fallback>
      </mc:AlternateContent>
    </w:r>
    <w:r w:rsidR="007554FA" w:rsidRPr="00066954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47C9B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69246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B2B5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C2E4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7D023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A269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1A97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6AB4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0C67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A263C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F81613"/>
    <w:multiLevelType w:val="multilevel"/>
    <w:tmpl w:val="366A0A9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8D3339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AC96B38"/>
    <w:multiLevelType w:val="hybridMultilevel"/>
    <w:tmpl w:val="00C02F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7549A9"/>
    <w:multiLevelType w:val="hybridMultilevel"/>
    <w:tmpl w:val="339EB124"/>
    <w:lvl w:ilvl="0" w:tplc="53CAD6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C4597"/>
    <w:multiLevelType w:val="hybridMultilevel"/>
    <w:tmpl w:val="F586A11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8A0601"/>
    <w:multiLevelType w:val="hybridMultilevel"/>
    <w:tmpl w:val="E292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F5223A"/>
    <w:multiLevelType w:val="hybridMultilevel"/>
    <w:tmpl w:val="69487D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FE08C0"/>
    <w:multiLevelType w:val="hybridMultilevel"/>
    <w:tmpl w:val="50346B9A"/>
    <w:lvl w:ilvl="0" w:tplc="34EED5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FF50A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0550FB8"/>
    <w:multiLevelType w:val="hybridMultilevel"/>
    <w:tmpl w:val="F586A11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1667A91"/>
    <w:multiLevelType w:val="hybridMultilevel"/>
    <w:tmpl w:val="F586A112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23040FDF"/>
    <w:multiLevelType w:val="multilevel"/>
    <w:tmpl w:val="15E8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3466F8D"/>
    <w:multiLevelType w:val="multilevel"/>
    <w:tmpl w:val="77F0A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45040B7"/>
    <w:multiLevelType w:val="hybridMultilevel"/>
    <w:tmpl w:val="CEDC82DC"/>
    <w:lvl w:ilvl="0" w:tplc="A4000B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94CB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207F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14F4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3A21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D09B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8CC0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2442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5238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832392A"/>
    <w:multiLevelType w:val="hybridMultilevel"/>
    <w:tmpl w:val="1FC41CC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5E3D6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29E45CC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7B37E7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8E31D0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3B8B75C9"/>
    <w:multiLevelType w:val="multilevel"/>
    <w:tmpl w:val="C7EC4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5776CD"/>
    <w:multiLevelType w:val="hybridMultilevel"/>
    <w:tmpl w:val="F586A112"/>
    <w:lvl w:ilvl="0" w:tplc="0816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9E513F1"/>
    <w:multiLevelType w:val="hybridMultilevel"/>
    <w:tmpl w:val="69487D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E213AA"/>
    <w:multiLevelType w:val="hybridMultilevel"/>
    <w:tmpl w:val="28A47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504A6"/>
    <w:multiLevelType w:val="hybridMultilevel"/>
    <w:tmpl w:val="0CD6CA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6F772A"/>
    <w:multiLevelType w:val="hybridMultilevel"/>
    <w:tmpl w:val="B44C7BD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88389F"/>
    <w:multiLevelType w:val="hybridMultilevel"/>
    <w:tmpl w:val="B18CBC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39777E"/>
    <w:multiLevelType w:val="hybridMultilevel"/>
    <w:tmpl w:val="F7225C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3145EB"/>
    <w:multiLevelType w:val="hybridMultilevel"/>
    <w:tmpl w:val="23BA1D32"/>
    <w:lvl w:ilvl="0" w:tplc="B6F69D3A">
      <w:start w:val="2"/>
      <w:numFmt w:val="bullet"/>
      <w:lvlText w:val="-"/>
      <w:lvlJc w:val="left"/>
      <w:pPr>
        <w:ind w:left="1004" w:hanging="360"/>
      </w:pPr>
      <w:rPr>
        <w:rFonts w:ascii="Gill Sans MT" w:eastAsia="Times New Roman" w:hAnsi="Gill Sans MT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3020F35"/>
    <w:multiLevelType w:val="hybridMultilevel"/>
    <w:tmpl w:val="54443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A15970"/>
    <w:multiLevelType w:val="multilevel"/>
    <w:tmpl w:val="C652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A923C28"/>
    <w:multiLevelType w:val="hybridMultilevel"/>
    <w:tmpl w:val="D9CACA74"/>
    <w:lvl w:ilvl="0" w:tplc="0E542FA2">
      <w:start w:val="1"/>
      <w:numFmt w:val="bullet"/>
      <w:lvlText w:val="-"/>
      <w:lvlJc w:val="left"/>
      <w:pPr>
        <w:ind w:left="720" w:hanging="360"/>
      </w:pPr>
      <w:rPr>
        <w:rFonts w:ascii="Gill Sans MT" w:eastAsia="Calibri" w:hAnsi="Gill Sans MT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30AD1"/>
    <w:multiLevelType w:val="hybridMultilevel"/>
    <w:tmpl w:val="3A6CBC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7C02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47635D9"/>
    <w:multiLevelType w:val="hybridMultilevel"/>
    <w:tmpl w:val="F586A11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F16E76"/>
    <w:multiLevelType w:val="hybridMultilevel"/>
    <w:tmpl w:val="5204E090"/>
    <w:lvl w:ilvl="0" w:tplc="B526EF84">
      <w:start w:val="1"/>
      <w:numFmt w:val="upperRoman"/>
      <w:lvlText w:val="%1)"/>
      <w:lvlJc w:val="left"/>
      <w:pPr>
        <w:ind w:left="1440" w:hanging="360"/>
      </w:pPr>
      <w:rPr>
        <w:rFonts w:ascii="Gill Sans MT" w:eastAsia="Calibri" w:hAnsi="Gill Sans MT" w:cs="Times New Roman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8110818"/>
    <w:multiLevelType w:val="multilevel"/>
    <w:tmpl w:val="366A0A9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 w15:restartNumberingAfterBreak="0">
    <w:nsid w:val="7B2D36C7"/>
    <w:multiLevelType w:val="multilevel"/>
    <w:tmpl w:val="4D5C2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4C4D72"/>
    <w:multiLevelType w:val="multilevel"/>
    <w:tmpl w:val="BC0CC6A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FD15142"/>
    <w:multiLevelType w:val="hybridMultilevel"/>
    <w:tmpl w:val="F586A11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042074">
    <w:abstractNumId w:val="15"/>
  </w:num>
  <w:num w:numId="2" w16cid:durableId="907114207">
    <w:abstractNumId w:val="21"/>
  </w:num>
  <w:num w:numId="3" w16cid:durableId="899292281">
    <w:abstractNumId w:val="39"/>
  </w:num>
  <w:num w:numId="4" w16cid:durableId="884565252">
    <w:abstractNumId w:val="46"/>
  </w:num>
  <w:num w:numId="5" w16cid:durableId="387388205">
    <w:abstractNumId w:val="22"/>
  </w:num>
  <w:num w:numId="6" w16cid:durableId="1453402267">
    <w:abstractNumId w:val="29"/>
  </w:num>
  <w:num w:numId="7" w16cid:durableId="1430270721">
    <w:abstractNumId w:val="32"/>
  </w:num>
  <w:num w:numId="8" w16cid:durableId="1847018515">
    <w:abstractNumId w:val="47"/>
  </w:num>
  <w:num w:numId="9" w16cid:durableId="829833142">
    <w:abstractNumId w:val="10"/>
  </w:num>
  <w:num w:numId="10" w16cid:durableId="800806758">
    <w:abstractNumId w:val="18"/>
  </w:num>
  <w:num w:numId="11" w16cid:durableId="166023858">
    <w:abstractNumId w:val="25"/>
  </w:num>
  <w:num w:numId="12" w16cid:durableId="989746688">
    <w:abstractNumId w:val="28"/>
  </w:num>
  <w:num w:numId="13" w16cid:durableId="118882516">
    <w:abstractNumId w:val="45"/>
  </w:num>
  <w:num w:numId="14" w16cid:durableId="637077203">
    <w:abstractNumId w:val="42"/>
  </w:num>
  <w:num w:numId="15" w16cid:durableId="939606514">
    <w:abstractNumId w:val="26"/>
  </w:num>
  <w:num w:numId="16" w16cid:durableId="1831946366">
    <w:abstractNumId w:val="0"/>
  </w:num>
  <w:num w:numId="17" w16cid:durableId="944922140">
    <w:abstractNumId w:val="1"/>
  </w:num>
  <w:num w:numId="18" w16cid:durableId="68045897">
    <w:abstractNumId w:val="2"/>
  </w:num>
  <w:num w:numId="19" w16cid:durableId="447313285">
    <w:abstractNumId w:val="3"/>
  </w:num>
  <w:num w:numId="20" w16cid:durableId="1354306311">
    <w:abstractNumId w:val="8"/>
  </w:num>
  <w:num w:numId="21" w16cid:durableId="1774401466">
    <w:abstractNumId w:val="4"/>
  </w:num>
  <w:num w:numId="22" w16cid:durableId="155341177">
    <w:abstractNumId w:val="5"/>
  </w:num>
  <w:num w:numId="23" w16cid:durableId="1505827008">
    <w:abstractNumId w:val="6"/>
  </w:num>
  <w:num w:numId="24" w16cid:durableId="190997344">
    <w:abstractNumId w:val="7"/>
  </w:num>
  <w:num w:numId="25" w16cid:durableId="1241524666">
    <w:abstractNumId w:val="9"/>
  </w:num>
  <w:num w:numId="26" w16cid:durableId="153956664">
    <w:abstractNumId w:val="27"/>
  </w:num>
  <w:num w:numId="27" w16cid:durableId="974529616">
    <w:abstractNumId w:val="11"/>
  </w:num>
  <w:num w:numId="28" w16cid:durableId="671178448">
    <w:abstractNumId w:val="16"/>
  </w:num>
  <w:num w:numId="29" w16cid:durableId="1926112661">
    <w:abstractNumId w:val="31"/>
  </w:num>
  <w:num w:numId="30" w16cid:durableId="1563907207">
    <w:abstractNumId w:val="30"/>
  </w:num>
  <w:num w:numId="31" w16cid:durableId="577862263">
    <w:abstractNumId w:val="40"/>
  </w:num>
  <w:num w:numId="32" w16cid:durableId="2026704925">
    <w:abstractNumId w:val="43"/>
  </w:num>
  <w:num w:numId="33" w16cid:durableId="1362779074">
    <w:abstractNumId w:val="48"/>
  </w:num>
  <w:num w:numId="34" w16cid:durableId="1949309516">
    <w:abstractNumId w:val="14"/>
  </w:num>
  <w:num w:numId="35" w16cid:durableId="702246252">
    <w:abstractNumId w:val="12"/>
  </w:num>
  <w:num w:numId="36" w16cid:durableId="866404204">
    <w:abstractNumId w:val="24"/>
  </w:num>
  <w:num w:numId="37" w16cid:durableId="208302159">
    <w:abstractNumId w:val="41"/>
  </w:num>
  <w:num w:numId="38" w16cid:durableId="1235818482">
    <w:abstractNumId w:val="34"/>
  </w:num>
  <w:num w:numId="39" w16cid:durableId="178932121">
    <w:abstractNumId w:val="36"/>
  </w:num>
  <w:num w:numId="40" w16cid:durableId="309335735">
    <w:abstractNumId w:val="38"/>
  </w:num>
  <w:num w:numId="41" w16cid:durableId="392780097">
    <w:abstractNumId w:val="33"/>
  </w:num>
  <w:num w:numId="42" w16cid:durableId="1533810036">
    <w:abstractNumId w:val="23"/>
  </w:num>
  <w:num w:numId="43" w16cid:durableId="1624068559">
    <w:abstractNumId w:val="44"/>
  </w:num>
  <w:num w:numId="44" w16cid:durableId="1434936129">
    <w:abstractNumId w:val="20"/>
  </w:num>
  <w:num w:numId="45" w16cid:durableId="954679254">
    <w:abstractNumId w:val="37"/>
  </w:num>
  <w:num w:numId="46" w16cid:durableId="795102548">
    <w:abstractNumId w:val="35"/>
  </w:num>
  <w:num w:numId="47" w16cid:durableId="1532645931">
    <w:abstractNumId w:val="13"/>
  </w:num>
  <w:num w:numId="48" w16cid:durableId="1686245591">
    <w:abstractNumId w:val="17"/>
  </w:num>
  <w:num w:numId="49" w16cid:durableId="1900825356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lia Cardoni">
    <w15:presenceInfo w15:providerId="None" w15:userId="Julia Cardoni"/>
  </w15:person>
  <w15:person w15:author="Dercio (Ligada)">
    <w15:presenceInfo w15:providerId="None" w15:userId="Dercio (Ligada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707"/>
    <w:rsid w:val="00007C4F"/>
    <w:rsid w:val="00025164"/>
    <w:rsid w:val="00030624"/>
    <w:rsid w:val="000328D9"/>
    <w:rsid w:val="00040EB8"/>
    <w:rsid w:val="00066954"/>
    <w:rsid w:val="00073763"/>
    <w:rsid w:val="000771BC"/>
    <w:rsid w:val="00077F33"/>
    <w:rsid w:val="000A7709"/>
    <w:rsid w:val="000D7D08"/>
    <w:rsid w:val="00117A78"/>
    <w:rsid w:val="00125F4B"/>
    <w:rsid w:val="0016152E"/>
    <w:rsid w:val="001A0A43"/>
    <w:rsid w:val="001B41CA"/>
    <w:rsid w:val="001C35B0"/>
    <w:rsid w:val="001D29CC"/>
    <w:rsid w:val="002025B0"/>
    <w:rsid w:val="00220163"/>
    <w:rsid w:val="002278ED"/>
    <w:rsid w:val="00234AA0"/>
    <w:rsid w:val="00254EB7"/>
    <w:rsid w:val="00271B65"/>
    <w:rsid w:val="0027575D"/>
    <w:rsid w:val="002759FB"/>
    <w:rsid w:val="00285456"/>
    <w:rsid w:val="00285714"/>
    <w:rsid w:val="002A7917"/>
    <w:rsid w:val="002B23A2"/>
    <w:rsid w:val="002D2058"/>
    <w:rsid w:val="002F3120"/>
    <w:rsid w:val="00301D32"/>
    <w:rsid w:val="00316C9D"/>
    <w:rsid w:val="00333971"/>
    <w:rsid w:val="00334B41"/>
    <w:rsid w:val="00345706"/>
    <w:rsid w:val="003765E5"/>
    <w:rsid w:val="003A2374"/>
    <w:rsid w:val="003A2FE1"/>
    <w:rsid w:val="003C6E3C"/>
    <w:rsid w:val="003D45E1"/>
    <w:rsid w:val="003E24A1"/>
    <w:rsid w:val="003E62B6"/>
    <w:rsid w:val="003F51B3"/>
    <w:rsid w:val="00414512"/>
    <w:rsid w:val="00422BC7"/>
    <w:rsid w:val="004346AF"/>
    <w:rsid w:val="00451C5C"/>
    <w:rsid w:val="004543F6"/>
    <w:rsid w:val="0047030A"/>
    <w:rsid w:val="00472E82"/>
    <w:rsid w:val="00486088"/>
    <w:rsid w:val="0048700A"/>
    <w:rsid w:val="004B3851"/>
    <w:rsid w:val="004B7FD7"/>
    <w:rsid w:val="004C5342"/>
    <w:rsid w:val="004D17BB"/>
    <w:rsid w:val="004D4BEB"/>
    <w:rsid w:val="004D5847"/>
    <w:rsid w:val="004F293C"/>
    <w:rsid w:val="00511C22"/>
    <w:rsid w:val="00517D51"/>
    <w:rsid w:val="00540E17"/>
    <w:rsid w:val="00555363"/>
    <w:rsid w:val="0057369C"/>
    <w:rsid w:val="0057559F"/>
    <w:rsid w:val="00576B80"/>
    <w:rsid w:val="00597282"/>
    <w:rsid w:val="005A3098"/>
    <w:rsid w:val="005E5847"/>
    <w:rsid w:val="005E67CA"/>
    <w:rsid w:val="00605401"/>
    <w:rsid w:val="0060607C"/>
    <w:rsid w:val="00620F95"/>
    <w:rsid w:val="00653B0F"/>
    <w:rsid w:val="0068509E"/>
    <w:rsid w:val="006B0655"/>
    <w:rsid w:val="006B748F"/>
    <w:rsid w:val="006C0213"/>
    <w:rsid w:val="006C0D8D"/>
    <w:rsid w:val="006C125E"/>
    <w:rsid w:val="006C3BFC"/>
    <w:rsid w:val="006D5BE2"/>
    <w:rsid w:val="00707AA2"/>
    <w:rsid w:val="007110DD"/>
    <w:rsid w:val="0073592C"/>
    <w:rsid w:val="00736EA4"/>
    <w:rsid w:val="007554FA"/>
    <w:rsid w:val="00775707"/>
    <w:rsid w:val="00777DAE"/>
    <w:rsid w:val="007A236D"/>
    <w:rsid w:val="007A5CDE"/>
    <w:rsid w:val="007C572D"/>
    <w:rsid w:val="00804C9E"/>
    <w:rsid w:val="00842ADD"/>
    <w:rsid w:val="00846B37"/>
    <w:rsid w:val="00850D38"/>
    <w:rsid w:val="00866FFD"/>
    <w:rsid w:val="0089007E"/>
    <w:rsid w:val="00891865"/>
    <w:rsid w:val="008A2B3C"/>
    <w:rsid w:val="008A3864"/>
    <w:rsid w:val="008B34B8"/>
    <w:rsid w:val="008E0366"/>
    <w:rsid w:val="008F50D4"/>
    <w:rsid w:val="008F5FF0"/>
    <w:rsid w:val="009075DB"/>
    <w:rsid w:val="0091190F"/>
    <w:rsid w:val="009157D3"/>
    <w:rsid w:val="00916819"/>
    <w:rsid w:val="00966DFD"/>
    <w:rsid w:val="00980053"/>
    <w:rsid w:val="009A2601"/>
    <w:rsid w:val="009A56AC"/>
    <w:rsid w:val="009B23B8"/>
    <w:rsid w:val="009B693E"/>
    <w:rsid w:val="009D652C"/>
    <w:rsid w:val="00A60875"/>
    <w:rsid w:val="00A60D25"/>
    <w:rsid w:val="00A653F5"/>
    <w:rsid w:val="00A75565"/>
    <w:rsid w:val="00A860C8"/>
    <w:rsid w:val="00B0455B"/>
    <w:rsid w:val="00B0547A"/>
    <w:rsid w:val="00B15E85"/>
    <w:rsid w:val="00B26C5D"/>
    <w:rsid w:val="00B41477"/>
    <w:rsid w:val="00B41E14"/>
    <w:rsid w:val="00B51CD6"/>
    <w:rsid w:val="00B82F32"/>
    <w:rsid w:val="00BC79F9"/>
    <w:rsid w:val="00BC7C27"/>
    <w:rsid w:val="00C27839"/>
    <w:rsid w:val="00C33004"/>
    <w:rsid w:val="00C34D1B"/>
    <w:rsid w:val="00C5058D"/>
    <w:rsid w:val="00C62E66"/>
    <w:rsid w:val="00C82862"/>
    <w:rsid w:val="00C90655"/>
    <w:rsid w:val="00CA34A8"/>
    <w:rsid w:val="00CC5C4C"/>
    <w:rsid w:val="00CF004D"/>
    <w:rsid w:val="00D04EC7"/>
    <w:rsid w:val="00D27079"/>
    <w:rsid w:val="00D4282A"/>
    <w:rsid w:val="00D53CBC"/>
    <w:rsid w:val="00D57A81"/>
    <w:rsid w:val="00D57AAD"/>
    <w:rsid w:val="00D66B81"/>
    <w:rsid w:val="00D74616"/>
    <w:rsid w:val="00D83DB2"/>
    <w:rsid w:val="00D87D28"/>
    <w:rsid w:val="00DA71B1"/>
    <w:rsid w:val="00DB1862"/>
    <w:rsid w:val="00DC1A60"/>
    <w:rsid w:val="00DD29B6"/>
    <w:rsid w:val="00DE769E"/>
    <w:rsid w:val="00DF68EB"/>
    <w:rsid w:val="00E1342A"/>
    <w:rsid w:val="00E20723"/>
    <w:rsid w:val="00E25995"/>
    <w:rsid w:val="00E46EBC"/>
    <w:rsid w:val="00E84B4C"/>
    <w:rsid w:val="00EB1C10"/>
    <w:rsid w:val="00EB5723"/>
    <w:rsid w:val="00EF2E15"/>
    <w:rsid w:val="00EF5505"/>
    <w:rsid w:val="00EF7527"/>
    <w:rsid w:val="00F05F4F"/>
    <w:rsid w:val="00F24978"/>
    <w:rsid w:val="00F345CE"/>
    <w:rsid w:val="00F34E50"/>
    <w:rsid w:val="00F9151A"/>
    <w:rsid w:val="00FB7EA4"/>
    <w:rsid w:val="00FC76D0"/>
    <w:rsid w:val="00FD7ECB"/>
    <w:rsid w:val="00FF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E4FBED"/>
  <w15:chartTrackingRefBased/>
  <w15:docId w15:val="{3ACF48C0-2B2A-41B7-94F7-F5DC4EDF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4D4BEB"/>
    <w:rPr>
      <w:rFonts w:ascii="Times New Roman" w:eastAsia="Times New Roman" w:hAnsi="Times New Roman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125F4B"/>
    <w:pPr>
      <w:numPr>
        <w:numId w:val="9"/>
      </w:numPr>
      <w:spacing w:line="276" w:lineRule="auto"/>
      <w:outlineLvl w:val="0"/>
    </w:pPr>
    <w:rPr>
      <w:rFonts w:ascii="Gill Sans MT" w:hAnsi="Gill Sans MT"/>
      <w:b/>
      <w:bCs/>
      <w:color w:val="000000"/>
      <w:sz w:val="28"/>
      <w:szCs w:val="28"/>
    </w:rPr>
  </w:style>
  <w:style w:type="paragraph" w:styleId="Ttulo2">
    <w:name w:val="heading 2"/>
    <w:basedOn w:val="Subttulo"/>
    <w:next w:val="Normal"/>
    <w:link w:val="Ttulo2Carter"/>
    <w:uiPriority w:val="9"/>
    <w:unhideWhenUsed/>
    <w:qFormat/>
    <w:rsid w:val="00125F4B"/>
    <w:pPr>
      <w:numPr>
        <w:ilvl w:val="1"/>
        <w:numId w:val="9"/>
      </w:numPr>
      <w:outlineLvl w:val="1"/>
    </w:p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25F4B"/>
    <w:pPr>
      <w:keepNext/>
      <w:keepLines/>
      <w:numPr>
        <w:ilvl w:val="2"/>
        <w:numId w:val="9"/>
      </w:numPr>
      <w:spacing w:before="40"/>
      <w:outlineLvl w:val="2"/>
    </w:pPr>
    <w:rPr>
      <w:rFonts w:ascii="Gill Sans MT" w:eastAsiaTheme="majorEastAsia" w:hAnsi="Gill Sans MT" w:cstheme="majorBidi"/>
      <w:color w:val="181F2A"/>
      <w:lang w:val="pt-PT"/>
    </w:rPr>
  </w:style>
  <w:style w:type="paragraph" w:styleId="Ttulo4">
    <w:name w:val="heading 4"/>
    <w:basedOn w:val="Ttulo3"/>
    <w:next w:val="Ttulo3"/>
    <w:link w:val="Ttulo4Carter"/>
    <w:uiPriority w:val="9"/>
    <w:semiHidden/>
    <w:unhideWhenUsed/>
    <w:qFormat/>
    <w:rsid w:val="00E84B4C"/>
    <w:pPr>
      <w:numPr>
        <w:ilvl w:val="3"/>
      </w:numPr>
      <w:outlineLvl w:val="3"/>
    </w:pPr>
    <w:rPr>
      <w:i/>
      <w:iCs/>
    </w:rPr>
  </w:style>
  <w:style w:type="paragraph" w:styleId="Ttulo5">
    <w:name w:val="heading 5"/>
    <w:basedOn w:val="Ttulo4"/>
    <w:next w:val="Ttulo4"/>
    <w:link w:val="Ttulo5Carter"/>
    <w:uiPriority w:val="9"/>
    <w:semiHidden/>
    <w:unhideWhenUsed/>
    <w:qFormat/>
    <w:rsid w:val="00E84B4C"/>
    <w:pPr>
      <w:numPr>
        <w:ilvl w:val="4"/>
      </w:numPr>
      <w:outlineLvl w:val="4"/>
    </w:pPr>
    <w:rPr>
      <w:i w:val="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25F4B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25F4B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25F4B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25F4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73763"/>
    <w:rPr>
      <w:rFonts w:ascii="Gill Sans MT" w:eastAsia="Calibri" w:hAnsi="Gill Sans MT"/>
      <w:b/>
      <w:bCs/>
      <w:iCs/>
      <w:color w:val="202235"/>
      <w:spacing w:val="100"/>
      <w:sz w:val="12"/>
      <w:szCs w:val="12"/>
      <w:lang w:val="pt-PT"/>
    </w:rPr>
  </w:style>
  <w:style w:type="character" w:customStyle="1" w:styleId="CabealhoCarter">
    <w:name w:val="Cabeçalho Caráter"/>
    <w:link w:val="Cabealho"/>
    <w:uiPriority w:val="99"/>
    <w:rsid w:val="00073763"/>
    <w:rPr>
      <w:rFonts w:ascii="Gill Sans MT" w:hAnsi="Gill Sans MT"/>
      <w:b/>
      <w:bCs/>
      <w:iCs/>
      <w:color w:val="202235"/>
      <w:spacing w:val="100"/>
      <w:sz w:val="12"/>
      <w:szCs w:val="12"/>
      <w:lang w:val="pt-PT" w:eastAsia="en-US"/>
    </w:rPr>
  </w:style>
  <w:style w:type="paragraph" w:styleId="Rodap">
    <w:name w:val="footer"/>
    <w:basedOn w:val="Normal"/>
    <w:link w:val="RodapCarter"/>
    <w:uiPriority w:val="99"/>
    <w:unhideWhenUsed/>
    <w:rsid w:val="00B41477"/>
    <w:pPr>
      <w:tabs>
        <w:tab w:val="center" w:pos="4680"/>
        <w:tab w:val="right" w:pos="9360"/>
      </w:tabs>
    </w:pPr>
    <w:rPr>
      <w:rFonts w:ascii="Calibri" w:eastAsia="Calibri" w:hAnsi="Calibri"/>
      <w:lang w:val="pt-PT"/>
    </w:rPr>
  </w:style>
  <w:style w:type="character" w:customStyle="1" w:styleId="RodapCarter">
    <w:name w:val="Rodapé Caráter"/>
    <w:link w:val="Rodap"/>
    <w:uiPriority w:val="99"/>
    <w:rsid w:val="00B41477"/>
    <w:rPr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25B0"/>
    <w:rPr>
      <w:rFonts w:ascii="Gill Sans MT" w:hAnsi="Gill Sans MT"/>
      <w:b/>
      <w:bCs/>
      <w:color w:val="202235"/>
      <w:sz w:val="22"/>
      <w:szCs w:val="22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007C4F"/>
  </w:style>
  <w:style w:type="character" w:styleId="Hiperligao">
    <w:name w:val="Hyperlink"/>
    <w:basedOn w:val="Tipodeletrapredefinidodopargrafo"/>
    <w:uiPriority w:val="99"/>
    <w:unhideWhenUsed/>
    <w:rsid w:val="00007C4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rsid w:val="00007C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125E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7554FA"/>
    <w:pPr>
      <w:ind w:left="720"/>
      <w:contextualSpacing/>
    </w:pPr>
    <w:rPr>
      <w:rFonts w:ascii="Calibri" w:eastAsia="Calibri" w:hAnsi="Calibri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073763"/>
    <w:rPr>
      <w:rFonts w:ascii="Gill Sans MT" w:eastAsia="Calibri" w:hAnsi="Gill Sans MT"/>
      <w:b/>
      <w:bCs/>
      <w:color w:val="202235"/>
      <w:sz w:val="60"/>
      <w:szCs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73763"/>
    <w:rPr>
      <w:rFonts w:ascii="Gill Sans MT" w:hAnsi="Gill Sans MT"/>
      <w:b/>
      <w:bCs/>
      <w:color w:val="202235"/>
      <w:sz w:val="60"/>
      <w:szCs w:val="60"/>
      <w:lang w:eastAsia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73763"/>
    <w:rPr>
      <w:rFonts w:ascii="Gill Sans MT" w:eastAsia="Calibri" w:hAnsi="Gill Sans MT"/>
      <w:b/>
      <w:bCs/>
      <w:color w:val="20223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73763"/>
    <w:rPr>
      <w:rFonts w:ascii="Gill Sans MT" w:hAnsi="Gill Sans MT"/>
      <w:b/>
      <w:bCs/>
      <w:color w:val="202235"/>
      <w:sz w:val="22"/>
      <w:szCs w:val="22"/>
      <w:lang w:eastAsia="en-US"/>
    </w:rPr>
  </w:style>
  <w:style w:type="paragraph" w:customStyle="1" w:styleId="Pargrafo">
    <w:name w:val="Parágrafo"/>
    <w:basedOn w:val="NormalWeb"/>
    <w:qFormat/>
    <w:rsid w:val="00073763"/>
    <w:pPr>
      <w:jc w:val="both"/>
    </w:pPr>
    <w:rPr>
      <w:rFonts w:ascii="Gill Sans MT" w:hAnsi="Gill Sans MT"/>
      <w:color w:val="000000"/>
      <w:sz w:val="20"/>
      <w:szCs w:val="2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73763"/>
    <w:rPr>
      <w:rFonts w:ascii="Gill Sans MT" w:eastAsia="Times New Roman" w:hAnsi="Gill Sans MT"/>
      <w:b/>
      <w:bCs/>
      <w:color w:val="000000"/>
      <w:sz w:val="28"/>
      <w:szCs w:val="28"/>
      <w:lang w:eastAsia="en-US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25F4B"/>
    <w:rPr>
      <w:rFonts w:ascii="Gill Sans MT" w:eastAsiaTheme="majorEastAsia" w:hAnsi="Gill Sans MT" w:cstheme="majorBidi"/>
      <w:color w:val="181F2A"/>
      <w:sz w:val="24"/>
      <w:szCs w:val="24"/>
      <w:lang w:val="pt-PT" w:eastAsia="en-US"/>
    </w:rPr>
  </w:style>
  <w:style w:type="paragraph" w:styleId="ndice1">
    <w:name w:val="toc 1"/>
    <w:basedOn w:val="Pargrafo"/>
    <w:next w:val="Pargrafo"/>
    <w:autoRedefine/>
    <w:uiPriority w:val="39"/>
    <w:unhideWhenUsed/>
    <w:rsid w:val="00125F4B"/>
    <w:pPr>
      <w:tabs>
        <w:tab w:val="right" w:pos="9010"/>
      </w:tabs>
    </w:pPr>
    <w:rPr>
      <w:b/>
      <w:color w:val="202235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84B4C"/>
    <w:rPr>
      <w:rFonts w:ascii="Gill Sans MT" w:eastAsiaTheme="majorEastAsia" w:hAnsi="Gill Sans MT" w:cstheme="majorBidi"/>
      <w:i/>
      <w:iCs/>
      <w:color w:val="181F2A"/>
      <w:sz w:val="24"/>
      <w:szCs w:val="24"/>
      <w:lang w:val="pt-PT" w:eastAsia="en-US"/>
    </w:rPr>
  </w:style>
  <w:style w:type="table" w:styleId="TabelacomGrelha">
    <w:name w:val="Table Grid"/>
    <w:basedOn w:val="Tabelanormal"/>
    <w:uiPriority w:val="39"/>
    <w:rsid w:val="002025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9">
    <w:name w:val="toc 9"/>
    <w:basedOn w:val="Normal"/>
    <w:next w:val="Normal"/>
    <w:autoRedefine/>
    <w:uiPriority w:val="39"/>
    <w:semiHidden/>
    <w:unhideWhenUsed/>
    <w:rsid w:val="00334B41"/>
    <w:pPr>
      <w:spacing w:after="100"/>
      <w:ind w:left="1920"/>
    </w:pPr>
  </w:style>
  <w:style w:type="paragraph" w:styleId="ndice2">
    <w:name w:val="toc 2"/>
    <w:basedOn w:val="ndice1"/>
    <w:next w:val="ndice1"/>
    <w:autoRedefine/>
    <w:uiPriority w:val="39"/>
    <w:unhideWhenUsed/>
    <w:rsid w:val="00125F4B"/>
    <w:pPr>
      <w:ind w:left="240"/>
    </w:pPr>
    <w:rPr>
      <w:b w:val="0"/>
    </w:rPr>
  </w:style>
  <w:style w:type="paragraph" w:customStyle="1" w:styleId="Heading1NONUM">
    <w:name w:val="Heading 1 NO NUM"/>
    <w:basedOn w:val="Ttulo1"/>
    <w:qFormat/>
    <w:rsid w:val="00125F4B"/>
    <w:pPr>
      <w:numPr>
        <w:numId w:val="0"/>
      </w:numPr>
    </w:pPr>
    <w:rPr>
      <w:lang w:val="en-US"/>
    </w:rPr>
  </w:style>
  <w:style w:type="paragraph" w:styleId="ndice3">
    <w:name w:val="toc 3"/>
    <w:basedOn w:val="ndice1"/>
    <w:next w:val="ndice1"/>
    <w:autoRedefine/>
    <w:uiPriority w:val="39"/>
    <w:semiHidden/>
    <w:unhideWhenUsed/>
    <w:rsid w:val="00125F4B"/>
    <w:pPr>
      <w:ind w:left="480"/>
    </w:pPr>
    <w:rPr>
      <w:b w:val="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84B4C"/>
    <w:rPr>
      <w:rFonts w:ascii="Gill Sans MT" w:eastAsiaTheme="majorEastAsia" w:hAnsi="Gill Sans MT" w:cstheme="majorBidi"/>
      <w:iCs/>
      <w:color w:val="181F2A"/>
      <w:sz w:val="24"/>
      <w:szCs w:val="24"/>
      <w:lang w:val="pt-PT" w:eastAsia="en-US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25F4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25F4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en-US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25F4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25F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Heading2NONUM">
    <w:name w:val="Heading 2 NO NUM"/>
    <w:basedOn w:val="Ttulo2"/>
    <w:qFormat/>
    <w:rsid w:val="00125F4B"/>
    <w:pPr>
      <w:numPr>
        <w:ilvl w:val="0"/>
        <w:numId w:val="0"/>
      </w:numPr>
      <w:spacing w:line="276" w:lineRule="auto"/>
      <w:jc w:val="both"/>
    </w:pPr>
    <w:rPr>
      <w:sz w:val="20"/>
      <w:szCs w:val="20"/>
      <w:lang w:val="en-US"/>
    </w:rPr>
  </w:style>
  <w:style w:type="paragraph" w:customStyle="1" w:styleId="Heading3NONUM">
    <w:name w:val="Heading 3 NO NUM"/>
    <w:basedOn w:val="Ttulo3"/>
    <w:qFormat/>
    <w:rsid w:val="00125F4B"/>
    <w:pPr>
      <w:numPr>
        <w:ilvl w:val="0"/>
        <w:numId w:val="0"/>
      </w:numPr>
      <w:spacing w:line="276" w:lineRule="auto"/>
      <w:jc w:val="both"/>
    </w:pPr>
    <w:rPr>
      <w:color w:val="202235"/>
      <w:sz w:val="20"/>
      <w:szCs w:val="20"/>
      <w:lang w:val="en-US"/>
    </w:rPr>
  </w:style>
  <w:style w:type="paragraph" w:customStyle="1" w:styleId="Heading4NONUM">
    <w:name w:val="Heading 4 NO NUM"/>
    <w:basedOn w:val="Ttulo4"/>
    <w:next w:val="Ttulo4"/>
    <w:qFormat/>
    <w:rsid w:val="00E84B4C"/>
    <w:pPr>
      <w:numPr>
        <w:ilvl w:val="0"/>
        <w:numId w:val="0"/>
      </w:numPr>
      <w:spacing w:line="276" w:lineRule="auto"/>
    </w:pPr>
    <w:rPr>
      <w:color w:val="202235"/>
      <w:sz w:val="20"/>
      <w:szCs w:val="20"/>
      <w:lang w:val="en-GB"/>
    </w:rPr>
  </w:style>
  <w:style w:type="paragraph" w:customStyle="1" w:styleId="Heading5NONUM">
    <w:name w:val="Heading 5 NO NUM"/>
    <w:basedOn w:val="Ttulo4"/>
    <w:next w:val="Ttulo4"/>
    <w:qFormat/>
    <w:rsid w:val="00E84B4C"/>
    <w:pPr>
      <w:numPr>
        <w:ilvl w:val="0"/>
        <w:numId w:val="0"/>
      </w:numPr>
      <w:spacing w:line="276" w:lineRule="auto"/>
    </w:pPr>
    <w:rPr>
      <w:i w:val="0"/>
      <w:color w:val="202235"/>
      <w:sz w:val="20"/>
      <w:szCs w:val="20"/>
      <w:lang w:val="en-GB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4D17B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4D17B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4D17BB"/>
    <w:rPr>
      <w:rFonts w:ascii="Times New Roman" w:eastAsia="Times New Roman" w:hAnsi="Times New Roman"/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D17B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D17BB"/>
    <w:rPr>
      <w:rFonts w:ascii="Times New Roman" w:eastAsia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1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7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9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9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2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6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2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6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65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8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1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5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9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27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8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8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9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8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9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3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5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7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9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0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65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49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6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8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7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3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7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4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9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7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92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0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5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4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3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9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4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5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0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2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7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3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3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9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8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4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8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05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0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8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9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4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44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1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1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7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6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8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1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8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0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5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0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1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0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1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53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3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6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9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0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7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8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4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5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5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9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7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6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0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4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4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1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3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85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0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7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4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0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5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microsoft.com/office/2011/relationships/commentsExtended" Target="commentsExtended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microsoft.com/office/2018/08/relationships/commentsExtensible" Target="commentsExtensible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microsoft.com/office/2016/09/relationships/commentsIds" Target="commentsIds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comments" Target="comments.xml"/><Relationship Id="rId41" Type="http://schemas.openxmlformats.org/officeDocument/2006/relationships/image" Target="media/image2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reyda\Desktop\WEBSITE_MUVA\Templates\Literature%20Review%20Brief%20(Duas%20P&#225;ginas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62F026-F74D-A149-BF94-45C7B99CE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Literature Review Brief (Duas Páginas).dot</Template>
  <TotalTime>15</TotalTime>
  <Pages>15</Pages>
  <Words>1513</Words>
  <Characters>8173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Nereyda</dc:creator>
  <cp:keywords/>
  <dc:description/>
  <cp:lastModifiedBy>Dercio (Ligada)</cp:lastModifiedBy>
  <cp:revision>2</cp:revision>
  <cp:lastPrinted>2022-06-16T12:59:00Z</cp:lastPrinted>
  <dcterms:created xsi:type="dcterms:W3CDTF">2022-11-22T22:57:00Z</dcterms:created>
  <dcterms:modified xsi:type="dcterms:W3CDTF">2022-11-22T22:57:00Z</dcterms:modified>
</cp:coreProperties>
</file>